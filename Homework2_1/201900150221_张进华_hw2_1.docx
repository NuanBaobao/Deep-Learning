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53A9D5" w14:textId="77777777" w:rsidR="00885141" w:rsidRPr="00FB317C" w:rsidRDefault="00885141">
      <w:pPr>
        <w:rPr>
          <w:rFonts w:ascii="黑体" w:eastAsia="黑体" w:hAnsi="黑体"/>
          <w:b/>
          <w:bCs/>
          <w:sz w:val="24"/>
          <w:szCs w:val="30"/>
        </w:rPr>
      </w:pPr>
    </w:p>
    <w:p w14:paraId="6EA7402B" w14:textId="77777777" w:rsidR="00885141" w:rsidRPr="00FB317C" w:rsidRDefault="00C34C62">
      <w:pPr>
        <w:jc w:val="center"/>
        <w:rPr>
          <w:rFonts w:ascii="黑体" w:eastAsia="黑体" w:hAnsi="黑体"/>
          <w:sz w:val="36"/>
          <w:szCs w:val="36"/>
        </w:rPr>
      </w:pPr>
      <w:r w:rsidRPr="00FB317C">
        <w:rPr>
          <w:rFonts w:ascii="黑体" w:eastAsia="黑体" w:hAnsi="黑体" w:hint="eastAsia"/>
          <w:sz w:val="36"/>
          <w:szCs w:val="36"/>
        </w:rPr>
        <w:t>计算机</w:t>
      </w:r>
      <w:r w:rsidR="006C1FC9" w:rsidRPr="00FB317C">
        <w:rPr>
          <w:rFonts w:ascii="黑体" w:eastAsia="黑体" w:hAnsi="黑体" w:hint="eastAsia"/>
          <w:sz w:val="36"/>
          <w:szCs w:val="36"/>
        </w:rPr>
        <w:t>科学与技术</w:t>
      </w:r>
      <w:r w:rsidR="00885141" w:rsidRPr="00FB317C">
        <w:rPr>
          <w:rFonts w:ascii="黑体" w:eastAsia="黑体" w:hAnsi="黑体" w:hint="eastAsia"/>
          <w:sz w:val="36"/>
          <w:szCs w:val="36"/>
        </w:rPr>
        <w:t>学院</w:t>
      </w:r>
      <w:r w:rsidR="003E0E7D" w:rsidRPr="00FB317C">
        <w:rPr>
          <w:rFonts w:ascii="黑体" w:eastAsia="黑体" w:hAnsi="黑体" w:hint="eastAsia"/>
          <w:sz w:val="36"/>
          <w:szCs w:val="36"/>
          <w:u w:val="single"/>
        </w:rPr>
        <w:t>神经网络与深度学习</w:t>
      </w:r>
      <w:r w:rsidR="00323521" w:rsidRPr="00FB317C">
        <w:rPr>
          <w:rFonts w:ascii="黑体" w:eastAsia="黑体" w:hAnsi="黑体" w:hint="eastAsia"/>
          <w:sz w:val="36"/>
          <w:szCs w:val="36"/>
        </w:rPr>
        <w:t>课程</w:t>
      </w:r>
      <w:r w:rsidR="00885141" w:rsidRPr="00FB317C">
        <w:rPr>
          <w:rFonts w:ascii="黑体" w:eastAsia="黑体" w:hAnsi="黑体" w:hint="eastAsia"/>
          <w:sz w:val="36"/>
          <w:szCs w:val="36"/>
        </w:rPr>
        <w:t>实验报告</w:t>
      </w:r>
    </w:p>
    <w:p w14:paraId="2155B220" w14:textId="77777777" w:rsidR="00885141" w:rsidRPr="00FB317C" w:rsidRDefault="00885141">
      <w:pPr>
        <w:rPr>
          <w:rFonts w:ascii="黑体" w:eastAsia="黑体" w:hAnsi="黑体"/>
          <w:sz w:val="24"/>
          <w:szCs w:val="20"/>
        </w:rPr>
      </w:pPr>
      <w:r w:rsidRPr="00FB317C">
        <w:rPr>
          <w:rFonts w:ascii="Calibri" w:eastAsia="黑体" w:hAnsi="Calibri" w:cs="Calibri"/>
          <w:sz w:val="24"/>
          <w:szCs w:val="20"/>
        </w:rPr>
        <w:t> 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2307"/>
        <w:gridCol w:w="2577"/>
        <w:gridCol w:w="4176"/>
      </w:tblGrid>
      <w:tr w:rsidR="00885141" w:rsidRPr="00FB317C" w14:paraId="60273792" w14:textId="77777777" w:rsidTr="0083750F">
        <w:trPr>
          <w:trHeight w:val="460"/>
          <w:jc w:val="center"/>
        </w:trPr>
        <w:tc>
          <w:tcPr>
            <w:tcW w:w="51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F3CE1" w14:textId="18D71042" w:rsidR="00885141" w:rsidRPr="00FB317C" w:rsidRDefault="00885141">
            <w:pPr>
              <w:rPr>
                <w:rFonts w:ascii="黑体" w:eastAsia="黑体" w:hAnsi="黑体"/>
                <w:sz w:val="24"/>
                <w:szCs w:val="20"/>
              </w:rPr>
            </w:pPr>
            <w:r w:rsidRPr="00FB317C">
              <w:rPr>
                <w:rFonts w:ascii="黑体" w:eastAsia="黑体" w:hAnsi="黑体" w:hint="eastAsia"/>
                <w:sz w:val="24"/>
                <w:szCs w:val="20"/>
              </w:rPr>
              <w:t>实验题目</w:t>
            </w:r>
            <w:r w:rsidR="00CC7A11" w:rsidRPr="00FB317C">
              <w:rPr>
                <w:rFonts w:ascii="黑体" w:eastAsia="黑体" w:hAnsi="黑体" w:hint="eastAsia"/>
                <w:sz w:val="24"/>
                <w:szCs w:val="20"/>
              </w:rPr>
              <w:t>：</w:t>
            </w:r>
            <w:r w:rsidR="004966DD" w:rsidRPr="00C87B17">
              <w:rPr>
                <w:rFonts w:ascii="黑体" w:eastAsia="黑体" w:hAnsi="黑体"/>
                <w:sz w:val="24"/>
                <w:szCs w:val="20"/>
              </w:rPr>
              <w:t>神经网络的基本训练</w:t>
            </w:r>
            <w:bookmarkStart w:id="0" w:name="_GoBack"/>
            <w:bookmarkEnd w:id="0"/>
          </w:p>
        </w:tc>
        <w:tc>
          <w:tcPr>
            <w:tcW w:w="3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F79FA" w14:textId="77777777" w:rsidR="00885141" w:rsidRPr="00FB317C" w:rsidRDefault="00885141">
            <w:pPr>
              <w:rPr>
                <w:rFonts w:ascii="黑体" w:eastAsia="黑体" w:hAnsi="黑体"/>
                <w:sz w:val="24"/>
                <w:szCs w:val="20"/>
              </w:rPr>
            </w:pPr>
            <w:r w:rsidRPr="00FB317C">
              <w:rPr>
                <w:rFonts w:ascii="黑体" w:eastAsia="黑体" w:hAnsi="黑体" w:hint="eastAsia"/>
                <w:sz w:val="24"/>
                <w:szCs w:val="20"/>
              </w:rPr>
              <w:t>学号</w:t>
            </w:r>
            <w:r w:rsidR="00323521" w:rsidRPr="00FB317C">
              <w:rPr>
                <w:rFonts w:ascii="黑体" w:eastAsia="黑体" w:hAnsi="黑体" w:hint="eastAsia"/>
                <w:sz w:val="24"/>
                <w:szCs w:val="20"/>
              </w:rPr>
              <w:t>：</w:t>
            </w:r>
            <w:r w:rsidR="00272545" w:rsidRPr="00FB317C">
              <w:rPr>
                <w:rFonts w:ascii="黑体" w:eastAsia="黑体" w:hAnsi="黑体" w:hint="eastAsia"/>
                <w:sz w:val="24"/>
                <w:szCs w:val="20"/>
              </w:rPr>
              <w:t>2</w:t>
            </w:r>
            <w:r w:rsidR="00272545" w:rsidRPr="00FB317C">
              <w:rPr>
                <w:rFonts w:ascii="黑体" w:eastAsia="黑体" w:hAnsi="黑体"/>
                <w:sz w:val="24"/>
                <w:szCs w:val="20"/>
              </w:rPr>
              <w:t>01900</w:t>
            </w:r>
            <w:r w:rsidR="004073F0" w:rsidRPr="00FB317C">
              <w:rPr>
                <w:rFonts w:ascii="黑体" w:eastAsia="黑体" w:hAnsi="黑体"/>
                <w:sz w:val="24"/>
                <w:szCs w:val="20"/>
              </w:rPr>
              <w:t>150221</w:t>
            </w:r>
          </w:p>
        </w:tc>
      </w:tr>
      <w:tr w:rsidR="00885141" w:rsidRPr="00FB317C" w14:paraId="70ED034C" w14:textId="77777777" w:rsidTr="0083750F">
        <w:trPr>
          <w:trHeight w:val="451"/>
          <w:jc w:val="center"/>
        </w:trPr>
        <w:tc>
          <w:tcPr>
            <w:tcW w:w="2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BCE61" w14:textId="77777777" w:rsidR="00885141" w:rsidRPr="00FB317C" w:rsidRDefault="00885141">
            <w:pPr>
              <w:rPr>
                <w:rFonts w:ascii="黑体" w:eastAsia="黑体" w:hAnsi="黑体"/>
                <w:sz w:val="24"/>
                <w:szCs w:val="20"/>
              </w:rPr>
            </w:pPr>
            <w:r w:rsidRPr="00FB317C">
              <w:rPr>
                <w:rFonts w:ascii="黑体" w:eastAsia="黑体" w:hAnsi="黑体" w:hint="eastAsia"/>
                <w:sz w:val="24"/>
                <w:szCs w:val="20"/>
              </w:rPr>
              <w:t>日期：</w:t>
            </w:r>
            <w:r w:rsidR="00386168" w:rsidRPr="00FB317C">
              <w:rPr>
                <w:rFonts w:ascii="黑体" w:eastAsia="黑体" w:hAnsi="黑体" w:hint="eastAsia"/>
                <w:sz w:val="24"/>
                <w:szCs w:val="20"/>
              </w:rPr>
              <w:t>1</w:t>
            </w:r>
            <w:r w:rsidR="00386168" w:rsidRPr="00FB317C">
              <w:rPr>
                <w:rFonts w:ascii="黑体" w:eastAsia="黑体" w:hAnsi="黑体"/>
                <w:sz w:val="24"/>
                <w:szCs w:val="20"/>
              </w:rPr>
              <w:t>0.7</w:t>
            </w:r>
          </w:p>
        </w:tc>
        <w:tc>
          <w:tcPr>
            <w:tcW w:w="2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9401F" w14:textId="77777777" w:rsidR="00885141" w:rsidRPr="00FB317C" w:rsidRDefault="00885141">
            <w:pPr>
              <w:rPr>
                <w:rFonts w:ascii="黑体" w:eastAsia="黑体" w:hAnsi="黑体"/>
                <w:sz w:val="24"/>
                <w:szCs w:val="20"/>
              </w:rPr>
            </w:pPr>
            <w:r w:rsidRPr="00FB317C">
              <w:rPr>
                <w:rFonts w:ascii="黑体" w:eastAsia="黑体" w:hAnsi="黑体" w:hint="eastAsia"/>
                <w:sz w:val="24"/>
                <w:szCs w:val="20"/>
              </w:rPr>
              <w:t>班级：</w:t>
            </w:r>
            <w:r w:rsidR="00463579" w:rsidRPr="00FB317C">
              <w:rPr>
                <w:rFonts w:ascii="黑体" w:eastAsia="黑体" w:hAnsi="黑体"/>
                <w:sz w:val="24"/>
                <w:szCs w:val="20"/>
              </w:rPr>
              <w:t xml:space="preserve"> </w:t>
            </w:r>
            <w:r w:rsidR="00C72339" w:rsidRPr="00FB317C">
              <w:rPr>
                <w:rFonts w:ascii="黑体" w:eastAsia="黑体" w:hAnsi="黑体"/>
                <w:sz w:val="24"/>
                <w:szCs w:val="20"/>
              </w:rPr>
              <w:t>19</w:t>
            </w:r>
            <w:r w:rsidR="00C72339" w:rsidRPr="00FB317C">
              <w:rPr>
                <w:rFonts w:ascii="黑体" w:eastAsia="黑体" w:hAnsi="黑体" w:hint="eastAsia"/>
                <w:sz w:val="24"/>
                <w:szCs w:val="20"/>
              </w:rPr>
              <w:t>智能</w:t>
            </w:r>
          </w:p>
        </w:tc>
        <w:tc>
          <w:tcPr>
            <w:tcW w:w="3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DB9C8" w14:textId="77777777" w:rsidR="00885141" w:rsidRPr="00FB317C" w:rsidRDefault="00885141">
            <w:pPr>
              <w:rPr>
                <w:rFonts w:ascii="黑体" w:eastAsia="黑体" w:hAnsi="黑体"/>
                <w:sz w:val="24"/>
                <w:szCs w:val="20"/>
              </w:rPr>
            </w:pPr>
            <w:r w:rsidRPr="00FB317C">
              <w:rPr>
                <w:rFonts w:ascii="黑体" w:eastAsia="黑体" w:hAnsi="黑体" w:hint="eastAsia"/>
                <w:sz w:val="24"/>
                <w:szCs w:val="20"/>
              </w:rPr>
              <w:t>姓名：</w:t>
            </w:r>
            <w:r w:rsidR="00463579" w:rsidRPr="00FB317C">
              <w:rPr>
                <w:rFonts w:ascii="黑体" w:eastAsia="黑体" w:hAnsi="黑体"/>
                <w:sz w:val="24"/>
                <w:szCs w:val="20"/>
              </w:rPr>
              <w:t xml:space="preserve"> </w:t>
            </w:r>
            <w:r w:rsidR="00C72339" w:rsidRPr="00FB317C">
              <w:rPr>
                <w:rFonts w:ascii="黑体" w:eastAsia="黑体" w:hAnsi="黑体" w:hint="eastAsia"/>
                <w:sz w:val="24"/>
                <w:szCs w:val="20"/>
              </w:rPr>
              <w:t>张</w:t>
            </w:r>
            <w:r w:rsidR="004073F0" w:rsidRPr="00FB317C">
              <w:rPr>
                <w:rFonts w:ascii="黑体" w:eastAsia="黑体" w:hAnsi="黑体" w:hint="eastAsia"/>
                <w:sz w:val="24"/>
                <w:szCs w:val="20"/>
              </w:rPr>
              <w:t>进华</w:t>
            </w:r>
          </w:p>
        </w:tc>
      </w:tr>
      <w:tr w:rsidR="00671691" w:rsidRPr="00FB317C" w14:paraId="71D208DC" w14:textId="77777777" w:rsidTr="00CC7A11">
        <w:trPr>
          <w:trHeight w:val="457"/>
          <w:jc w:val="center"/>
        </w:trPr>
        <w:tc>
          <w:tcPr>
            <w:tcW w:w="9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46C0D" w14:textId="77777777" w:rsidR="00671691" w:rsidRPr="00FB317C" w:rsidRDefault="00671691">
            <w:pPr>
              <w:rPr>
                <w:rFonts w:ascii="黑体" w:eastAsia="黑体" w:hAnsi="黑体"/>
                <w:sz w:val="24"/>
                <w:szCs w:val="20"/>
              </w:rPr>
            </w:pPr>
            <w:r w:rsidRPr="00FB317C">
              <w:rPr>
                <w:rFonts w:ascii="黑体" w:eastAsia="黑体" w:hAnsi="黑体" w:hint="eastAsia"/>
                <w:sz w:val="24"/>
                <w:szCs w:val="20"/>
              </w:rPr>
              <w:t>Email：</w:t>
            </w:r>
            <w:r w:rsidR="00BB5375" w:rsidRPr="00FB317C">
              <w:rPr>
                <w:rFonts w:ascii="黑体" w:eastAsia="黑体" w:hAnsi="黑体" w:hint="eastAsia"/>
                <w:sz w:val="24"/>
                <w:szCs w:val="20"/>
              </w:rPr>
              <w:t>zjh</w:t>
            </w:r>
            <w:r w:rsidR="00BB5375" w:rsidRPr="00FB317C">
              <w:rPr>
                <w:rFonts w:ascii="黑体" w:eastAsia="黑体" w:hAnsi="黑体"/>
                <w:sz w:val="24"/>
                <w:szCs w:val="20"/>
              </w:rPr>
              <w:t>15117117428@163</w:t>
            </w:r>
            <w:r w:rsidR="00C72339" w:rsidRPr="00FB317C">
              <w:rPr>
                <w:rFonts w:ascii="黑体" w:eastAsia="黑体" w:hAnsi="黑体"/>
                <w:sz w:val="24"/>
                <w:szCs w:val="20"/>
              </w:rPr>
              <w:t>.com</w:t>
            </w:r>
          </w:p>
        </w:tc>
      </w:tr>
      <w:tr w:rsidR="00885141" w:rsidRPr="00FB317C" w14:paraId="01DEE6F8" w14:textId="77777777" w:rsidTr="00CC7A11">
        <w:trPr>
          <w:trHeight w:val="646"/>
          <w:jc w:val="center"/>
        </w:trPr>
        <w:tc>
          <w:tcPr>
            <w:tcW w:w="9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ACD78" w14:textId="77777777" w:rsidR="00885141" w:rsidRPr="00FB317C" w:rsidRDefault="00885141">
            <w:pPr>
              <w:rPr>
                <w:rFonts w:ascii="黑体" w:eastAsia="黑体" w:hAnsi="黑体"/>
                <w:sz w:val="24"/>
                <w:szCs w:val="20"/>
              </w:rPr>
            </w:pPr>
            <w:r w:rsidRPr="00FB317C">
              <w:rPr>
                <w:rFonts w:ascii="黑体" w:eastAsia="黑体" w:hAnsi="黑体" w:hint="eastAsia"/>
                <w:sz w:val="24"/>
                <w:szCs w:val="20"/>
              </w:rPr>
              <w:t>实验目的：</w:t>
            </w:r>
          </w:p>
          <w:p w14:paraId="30993DA6" w14:textId="77777777" w:rsidR="00463579" w:rsidRPr="00FB317C" w:rsidRDefault="00E00B94" w:rsidP="00596DB5">
            <w:pPr>
              <w:rPr>
                <w:rFonts w:ascii="黑体" w:eastAsia="黑体" w:hAnsi="黑体"/>
                <w:sz w:val="24"/>
                <w:szCs w:val="20"/>
              </w:rPr>
            </w:pPr>
            <w:r w:rsidRPr="00FB317C">
              <w:rPr>
                <w:rFonts w:ascii="黑体" w:eastAsia="黑体" w:hAnsi="黑体" w:hint="eastAsia"/>
                <w:sz w:val="24"/>
                <w:szCs w:val="20"/>
              </w:rPr>
              <w:t xml:space="preserve"> </w:t>
            </w:r>
            <w:r w:rsidRPr="00FB317C">
              <w:rPr>
                <w:rFonts w:ascii="黑体" w:eastAsia="黑体" w:hAnsi="黑体" w:cs="Arial"/>
                <w:color w:val="4D4D4D"/>
                <w:shd w:val="clear" w:color="auto" w:fill="FFFFFF"/>
              </w:rPr>
              <w:t xml:space="preserve"> </w:t>
            </w:r>
            <w:r w:rsidR="00386168"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掌握基本的神经网络调整技巧并尝试，改进深度神经网络：超参数调整、正则化和优化</w:t>
            </w:r>
            <w:r w:rsidR="00596DB5"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，共</w:t>
            </w:r>
            <w:r w:rsidR="00386168"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三个子任务：初始化、梯度检查和优化</w:t>
            </w:r>
          </w:p>
        </w:tc>
      </w:tr>
      <w:tr w:rsidR="00885141" w:rsidRPr="00FB317C" w14:paraId="194D0306" w14:textId="77777777" w:rsidTr="00CC7A11">
        <w:trPr>
          <w:trHeight w:val="586"/>
          <w:jc w:val="center"/>
        </w:trPr>
        <w:tc>
          <w:tcPr>
            <w:tcW w:w="9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F6D84" w14:textId="77777777" w:rsidR="00AF1251" w:rsidRPr="00FB317C" w:rsidRDefault="007A21EB">
            <w:pPr>
              <w:rPr>
                <w:rFonts w:ascii="黑体" w:eastAsia="黑体" w:hAnsi="黑体"/>
                <w:sz w:val="24"/>
                <w:szCs w:val="20"/>
              </w:rPr>
            </w:pPr>
            <w:r w:rsidRPr="00FB317C">
              <w:rPr>
                <w:rFonts w:ascii="黑体" w:eastAsia="黑体" w:hAnsi="黑体" w:hint="eastAsia"/>
                <w:sz w:val="24"/>
                <w:szCs w:val="20"/>
              </w:rPr>
              <w:t>实验</w:t>
            </w:r>
            <w:r w:rsidR="00907880" w:rsidRPr="00FB317C">
              <w:rPr>
                <w:rFonts w:ascii="黑体" w:eastAsia="黑体" w:hAnsi="黑体" w:hint="eastAsia"/>
                <w:sz w:val="24"/>
                <w:szCs w:val="20"/>
              </w:rPr>
              <w:t>软</w:t>
            </w:r>
            <w:r w:rsidRPr="00FB317C">
              <w:rPr>
                <w:rFonts w:ascii="黑体" w:eastAsia="黑体" w:hAnsi="黑体" w:hint="eastAsia"/>
                <w:sz w:val="24"/>
                <w:szCs w:val="20"/>
              </w:rPr>
              <w:t>件和</w:t>
            </w:r>
            <w:r w:rsidR="00885141" w:rsidRPr="00FB317C">
              <w:rPr>
                <w:rFonts w:ascii="黑体" w:eastAsia="黑体" w:hAnsi="黑体" w:hint="eastAsia"/>
                <w:sz w:val="24"/>
                <w:szCs w:val="20"/>
              </w:rPr>
              <w:t>硬件环境：</w:t>
            </w:r>
          </w:p>
          <w:p w14:paraId="05294E5B" w14:textId="77777777" w:rsidR="00463579" w:rsidRPr="00FB317C" w:rsidRDefault="00AF1251">
            <w:pPr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Vi</w:t>
            </w:r>
            <w:r w:rsidRPr="00FB317C">
              <w:rPr>
                <w:rFonts w:ascii="黑体" w:eastAsia="黑体" w:hAnsi="黑体" w:cs="Arial"/>
                <w:color w:val="4D4D4D"/>
                <w:shd w:val="clear" w:color="auto" w:fill="FFFFFF"/>
              </w:rPr>
              <w:t>sual studio Code</w:t>
            </w:r>
            <w:r w:rsidR="00EB75DA" w:rsidRPr="00FB317C">
              <w:rPr>
                <w:rFonts w:ascii="黑体" w:eastAsia="黑体" w:hAnsi="黑体" w:cs="Arial"/>
                <w:color w:val="4D4D4D"/>
                <w:shd w:val="clear" w:color="auto" w:fill="FFFFFF"/>
              </w:rPr>
              <w:t xml:space="preserve"> python 3.9.7</w:t>
            </w:r>
            <w:r w:rsidR="00885141" w:rsidRPr="00FB317C">
              <w:rPr>
                <w:rFonts w:ascii="Calibri" w:eastAsia="黑体" w:hAnsi="Calibri" w:cs="Calibri"/>
                <w:color w:val="4D4D4D"/>
                <w:shd w:val="clear" w:color="auto" w:fill="FFFFFF"/>
              </w:rPr>
              <w:t> </w:t>
            </w:r>
          </w:p>
          <w:p w14:paraId="1CAFA4AB" w14:textId="77777777" w:rsidR="00463579" w:rsidRPr="00FB317C" w:rsidRDefault="00AF1251">
            <w:pPr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  <w:r w:rsidRPr="00FB317C">
              <w:rPr>
                <w:rFonts w:ascii="黑体" w:eastAsia="黑体" w:hAnsi="黑体" w:cs="Arial"/>
                <w:color w:val="4D4D4D"/>
                <w:shd w:val="clear" w:color="auto" w:fill="FFFFFF"/>
              </w:rPr>
              <w:t xml:space="preserve">Intel(R) </w:t>
            </w:r>
            <w:proofErr w:type="gramStart"/>
            <w:r w:rsidRPr="00FB317C">
              <w:rPr>
                <w:rFonts w:ascii="黑体" w:eastAsia="黑体" w:hAnsi="黑体" w:cs="Arial"/>
                <w:color w:val="4D4D4D"/>
                <w:shd w:val="clear" w:color="auto" w:fill="FFFFFF"/>
              </w:rPr>
              <w:t>Core(</w:t>
            </w:r>
            <w:proofErr w:type="gramEnd"/>
            <w:r w:rsidRPr="00FB317C">
              <w:rPr>
                <w:rFonts w:ascii="黑体" w:eastAsia="黑体" w:hAnsi="黑体" w:cs="Arial"/>
                <w:color w:val="4D4D4D"/>
                <w:shd w:val="clear" w:color="auto" w:fill="FFFFFF"/>
              </w:rPr>
              <w:t>TM) i7-9750H CPU @ 2.60GHz   2.59 GHz</w:t>
            </w:r>
          </w:p>
        </w:tc>
      </w:tr>
      <w:tr w:rsidR="00FB317C" w:rsidRPr="00FB317C" w14:paraId="4D393E38" w14:textId="77777777" w:rsidTr="00CC7A11">
        <w:trPr>
          <w:trHeight w:val="586"/>
          <w:jc w:val="center"/>
        </w:trPr>
        <w:tc>
          <w:tcPr>
            <w:tcW w:w="9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9BAEC" w14:textId="77777777" w:rsidR="00FB317C" w:rsidRPr="00FB317C" w:rsidRDefault="00FB317C" w:rsidP="00FB317C">
            <w:pPr>
              <w:rPr>
                <w:rFonts w:ascii="黑体" w:eastAsia="黑体" w:hAnsi="黑体"/>
                <w:sz w:val="24"/>
                <w:szCs w:val="20"/>
              </w:rPr>
            </w:pPr>
            <w:r w:rsidRPr="00FB317C">
              <w:rPr>
                <w:rFonts w:ascii="黑体" w:eastAsia="黑体" w:hAnsi="黑体" w:hint="eastAsia"/>
                <w:sz w:val="24"/>
                <w:szCs w:val="20"/>
              </w:rPr>
              <w:t>实验原理和方法</w:t>
            </w:r>
          </w:p>
          <w:p w14:paraId="6B04BCFC" w14:textId="77777777" w:rsidR="00FB317C" w:rsidRDefault="00FB317C" w:rsidP="005B6454">
            <w:pPr>
              <w:rPr>
                <w:rFonts w:ascii="黑体" w:eastAsia="黑体" w:hAnsi="黑体"/>
              </w:rPr>
            </w:pPr>
            <w:r w:rsidRPr="00FB317C">
              <w:rPr>
                <w:rFonts w:ascii="黑体" w:eastAsia="黑体" w:hAnsi="黑体"/>
              </w:rPr>
              <w:t>1.完成三个初始化，梯度计算，和最优化三个文件，分别实现了神经网络中最常用的集中优化神经网络的方式。</w:t>
            </w:r>
          </w:p>
          <w:p w14:paraId="2FD2F3CD" w14:textId="77777777" w:rsidR="00FB317C" w:rsidRDefault="00FB317C" w:rsidP="005B6454">
            <w:pPr>
              <w:rPr>
                <w:rFonts w:ascii="黑体" w:eastAsia="黑体" w:hAnsi="黑体"/>
              </w:rPr>
            </w:pPr>
            <w:r w:rsidRPr="00FB317C">
              <w:rPr>
                <w:rFonts w:ascii="黑体" w:eastAsia="黑体" w:hAnsi="黑体"/>
              </w:rPr>
              <w:t xml:space="preserve">2.数据是直接用的是 </w:t>
            </w:r>
            <w:proofErr w:type="spellStart"/>
            <w:r w:rsidRPr="00FB317C">
              <w:rPr>
                <w:rFonts w:ascii="黑体" w:eastAsia="黑体" w:hAnsi="黑体"/>
              </w:rPr>
              <w:t>sklearn</w:t>
            </w:r>
            <w:proofErr w:type="spellEnd"/>
            <w:r w:rsidRPr="00FB317C">
              <w:rPr>
                <w:rFonts w:ascii="黑体" w:eastAsia="黑体" w:hAnsi="黑体"/>
              </w:rPr>
              <w:t xml:space="preserve"> 的专有的数据。每个都有对应的 </w:t>
            </w:r>
            <w:proofErr w:type="spellStart"/>
            <w:r w:rsidRPr="00FB317C">
              <w:rPr>
                <w:rFonts w:ascii="黑体" w:eastAsia="黑体" w:hAnsi="黑体"/>
              </w:rPr>
              <w:t>py</w:t>
            </w:r>
            <w:proofErr w:type="spellEnd"/>
            <w:r w:rsidRPr="00FB317C">
              <w:rPr>
                <w:rFonts w:ascii="黑体" w:eastAsia="黑体" w:hAnsi="黑体"/>
              </w:rPr>
              <w:t xml:space="preserve"> 文件，这个文件里面的东西不需要进行修改， 直接使用即可。 </w:t>
            </w:r>
          </w:p>
          <w:p w14:paraId="4ADFDACF" w14:textId="77777777" w:rsidR="00FB317C" w:rsidRDefault="00FB317C" w:rsidP="005B6454">
            <w:pPr>
              <w:rPr>
                <w:rFonts w:ascii="黑体" w:eastAsia="黑体" w:hAnsi="黑体"/>
              </w:rPr>
            </w:pPr>
            <w:r w:rsidRPr="00FB317C">
              <w:rPr>
                <w:rFonts w:ascii="黑体" w:eastAsia="黑体" w:hAnsi="黑体"/>
              </w:rPr>
              <w:t xml:space="preserve">3.初始化，用于初始化权重，即神经元最开始的 w 的值，方便计算出不同的东西。 </w:t>
            </w:r>
          </w:p>
          <w:p w14:paraId="08DA2127" w14:textId="77777777" w:rsidR="00FB317C" w:rsidRDefault="00FB317C" w:rsidP="005B6454">
            <w:pPr>
              <w:rPr>
                <w:rFonts w:ascii="黑体" w:eastAsia="黑体" w:hAnsi="黑体"/>
              </w:rPr>
            </w:pPr>
            <w:r w:rsidRPr="00FB317C">
              <w:rPr>
                <w:rFonts w:ascii="黑体" w:eastAsia="黑体" w:hAnsi="黑体"/>
              </w:rPr>
              <w:t xml:space="preserve">4.梯度检查，用于验证反向传播是否有效，正确，也就是在训练模型的时候，是否对 </w:t>
            </w:r>
            <w:proofErr w:type="spellStart"/>
            <w:r w:rsidRPr="00FB317C">
              <w:rPr>
                <w:rFonts w:ascii="黑体" w:eastAsia="黑体" w:hAnsi="黑体"/>
              </w:rPr>
              <w:t>dw</w:t>
            </w:r>
            <w:proofErr w:type="spellEnd"/>
            <w:r w:rsidRPr="00FB317C">
              <w:rPr>
                <w:rFonts w:ascii="黑体" w:eastAsia="黑体" w:hAnsi="黑体"/>
              </w:rPr>
              <w:t xml:space="preserve"> 和 </w:t>
            </w:r>
            <w:proofErr w:type="spellStart"/>
            <w:r w:rsidRPr="00FB317C">
              <w:rPr>
                <w:rFonts w:ascii="黑体" w:eastAsia="黑体" w:hAnsi="黑体"/>
              </w:rPr>
              <w:t>db</w:t>
            </w:r>
            <w:proofErr w:type="spellEnd"/>
            <w:r w:rsidRPr="00FB317C">
              <w:rPr>
                <w:rFonts w:ascii="黑体" w:eastAsia="黑体" w:hAnsi="黑体"/>
              </w:rPr>
              <w:t xml:space="preserve"> 的值更新正确。 </w:t>
            </w:r>
          </w:p>
          <w:p w14:paraId="33368280" w14:textId="77777777" w:rsidR="00FB317C" w:rsidRPr="00FB317C" w:rsidRDefault="00FB317C" w:rsidP="005B6454">
            <w:pPr>
              <w:rPr>
                <w:rFonts w:ascii="黑体" w:eastAsia="黑体" w:hAnsi="黑体" w:hint="eastAsia"/>
                <w:sz w:val="24"/>
                <w:szCs w:val="20"/>
              </w:rPr>
            </w:pPr>
            <w:r w:rsidRPr="00FB317C">
              <w:rPr>
                <w:rFonts w:ascii="黑体" w:eastAsia="黑体" w:hAnsi="黑体"/>
              </w:rPr>
              <w:t>5.</w:t>
            </w:r>
            <w:r>
              <w:rPr>
                <w:rFonts w:ascii="黑体" w:eastAsia="黑体" w:hAnsi="黑体" w:hint="eastAsia"/>
              </w:rPr>
              <w:t>优化</w:t>
            </w:r>
            <w:r w:rsidRPr="00FB317C">
              <w:rPr>
                <w:rFonts w:ascii="黑体" w:eastAsia="黑体" w:hAnsi="黑体"/>
              </w:rPr>
              <w:t>，是用于加快函数计算速度，比如调整学习率之类的操作来进行。</w:t>
            </w:r>
          </w:p>
        </w:tc>
      </w:tr>
      <w:tr w:rsidR="005B6454" w:rsidRPr="00FB317C" w14:paraId="47437996" w14:textId="77777777" w:rsidTr="00CC7A11">
        <w:trPr>
          <w:trHeight w:val="586"/>
          <w:jc w:val="center"/>
        </w:trPr>
        <w:tc>
          <w:tcPr>
            <w:tcW w:w="9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4BC64" w14:textId="77777777" w:rsidR="00FB317C" w:rsidRPr="00FB317C" w:rsidRDefault="00FB317C">
            <w:pPr>
              <w:rPr>
                <w:rFonts w:ascii="黑体" w:eastAsia="黑体" w:hAnsi="黑体"/>
                <w:sz w:val="24"/>
                <w:szCs w:val="20"/>
              </w:rPr>
            </w:pPr>
            <w:r w:rsidRPr="00FB317C">
              <w:rPr>
                <w:rFonts w:ascii="黑体" w:eastAsia="黑体" w:hAnsi="黑体" w:hint="eastAsia"/>
                <w:sz w:val="24"/>
                <w:szCs w:val="20"/>
              </w:rPr>
              <w:t>实验步骤</w:t>
            </w:r>
          </w:p>
          <w:p w14:paraId="3E8C1E32" w14:textId="77777777" w:rsidR="005B6454" w:rsidRPr="00FB317C" w:rsidRDefault="005B6454">
            <w:pPr>
              <w:rPr>
                <w:rFonts w:ascii="黑体" w:eastAsia="黑体" w:hAnsi="黑体"/>
                <w:b/>
                <w:sz w:val="22"/>
              </w:rPr>
            </w:pPr>
            <w:r w:rsidRPr="00FB317C">
              <w:rPr>
                <w:rFonts w:ascii="黑体" w:eastAsia="黑体" w:hAnsi="黑体" w:cs="宋体" w:hint="eastAsia"/>
                <w:b/>
                <w:bCs/>
                <w:color w:val="4F4F4F"/>
                <w:kern w:val="0"/>
                <w:sz w:val="28"/>
                <w:szCs w:val="27"/>
              </w:rPr>
              <w:t>步骤</w:t>
            </w:r>
            <w:proofErr w:type="gramStart"/>
            <w:r w:rsidRPr="00FB317C">
              <w:rPr>
                <w:rFonts w:ascii="黑体" w:eastAsia="黑体" w:hAnsi="黑体" w:cs="宋体" w:hint="eastAsia"/>
                <w:b/>
                <w:bCs/>
                <w:color w:val="4F4F4F"/>
                <w:kern w:val="0"/>
                <w:sz w:val="28"/>
                <w:szCs w:val="27"/>
              </w:rPr>
              <w:t>一</w:t>
            </w:r>
            <w:proofErr w:type="gramEnd"/>
            <w:r w:rsidRPr="00FB317C">
              <w:rPr>
                <w:rFonts w:ascii="黑体" w:eastAsia="黑体" w:hAnsi="黑体" w:cs="宋体" w:hint="eastAsia"/>
                <w:b/>
                <w:bCs/>
                <w:color w:val="4F4F4F"/>
                <w:kern w:val="0"/>
                <w:sz w:val="28"/>
                <w:szCs w:val="27"/>
              </w:rPr>
              <w:t xml:space="preserve"> </w:t>
            </w:r>
            <w:r w:rsidRPr="00FB317C">
              <w:rPr>
                <w:rFonts w:ascii="黑体" w:eastAsia="黑体" w:hAnsi="黑体" w:cs="宋体"/>
                <w:b/>
                <w:bCs/>
                <w:color w:val="4F4F4F"/>
                <w:kern w:val="0"/>
                <w:sz w:val="28"/>
                <w:szCs w:val="27"/>
              </w:rPr>
              <w:t>Initialization</w:t>
            </w:r>
            <w:r w:rsidRPr="00FB317C">
              <w:rPr>
                <w:rFonts w:ascii="黑体" w:eastAsia="黑体" w:hAnsi="黑体"/>
                <w:b/>
                <w:sz w:val="22"/>
              </w:rPr>
              <w:t xml:space="preserve"> </w:t>
            </w:r>
          </w:p>
          <w:p w14:paraId="206F4426" w14:textId="77777777" w:rsidR="005B6454" w:rsidRPr="00FB317C" w:rsidRDefault="0002461A" w:rsidP="0002461A">
            <w:pPr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实现权重初始化</w:t>
            </w:r>
          </w:p>
          <w:p w14:paraId="6796336E" w14:textId="77777777" w:rsidR="00A265CF" w:rsidRPr="00FB317C" w:rsidRDefault="001D3A66" w:rsidP="001D3A66">
            <w:pPr>
              <w:rPr>
                <w:rFonts w:ascii="黑体" w:eastAsia="黑体" w:hAnsi="黑体" w:cs="宋体"/>
                <w:b/>
                <w:bCs/>
                <w:color w:val="4F4F4F"/>
                <w:kern w:val="0"/>
                <w:sz w:val="24"/>
                <w:szCs w:val="27"/>
              </w:rPr>
            </w:pPr>
            <w:r w:rsidRPr="00FB317C">
              <w:rPr>
                <w:rFonts w:ascii="黑体" w:eastAsia="黑体" w:hAnsi="黑体" w:cs="宋体"/>
                <w:b/>
                <w:bCs/>
                <w:color w:val="4F4F4F"/>
                <w:kern w:val="0"/>
                <w:sz w:val="24"/>
                <w:szCs w:val="27"/>
              </w:rPr>
              <w:t>1.</w:t>
            </w:r>
            <w:r w:rsidR="00D43995" w:rsidRPr="00FB317C">
              <w:rPr>
                <w:rFonts w:ascii="黑体" w:eastAsia="黑体" w:hAnsi="黑体" w:cs="宋体"/>
                <w:b/>
                <w:bCs/>
                <w:color w:val="4F4F4F"/>
                <w:kern w:val="0"/>
                <w:sz w:val="24"/>
                <w:szCs w:val="27"/>
              </w:rPr>
              <w:t>Neural Network model</w:t>
            </w:r>
          </w:p>
          <w:p w14:paraId="083FE3B2" w14:textId="77777777" w:rsidR="00D43995" w:rsidRPr="00FB317C" w:rsidRDefault="00D43995" w:rsidP="001D3A66">
            <w:pPr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Zeros 初始化-- 在输入参数中设置 initialization = "zeros"</w:t>
            </w:r>
          </w:p>
          <w:p w14:paraId="160EEA40" w14:textId="77777777" w:rsidR="00D43995" w:rsidRPr="00FB317C" w:rsidRDefault="00D43995" w:rsidP="001D3A66">
            <w:pPr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随机初始化-- 在输入参数中设置initialization = "random" 将权重初始化为大的随机值</w:t>
            </w:r>
          </w:p>
          <w:p w14:paraId="553D50C5" w14:textId="77777777" w:rsidR="00D43995" w:rsidRPr="00FB317C" w:rsidRDefault="00D43995" w:rsidP="001D3A66">
            <w:pPr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He 初始化 -- 在输入参数中设置initialization = "he" 将权重初始化为根据 He 等人在 2015 年发表的论文缩放的随机值</w:t>
            </w:r>
          </w:p>
          <w:p w14:paraId="2C508643" w14:textId="77777777" w:rsidR="00A34A1F" w:rsidRPr="00FB317C" w:rsidRDefault="00A34A1F" w:rsidP="001D3A66">
            <w:pPr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</w:pPr>
          </w:p>
          <w:p w14:paraId="283B7303" w14:textId="77777777" w:rsidR="001D3A66" w:rsidRPr="00FB317C" w:rsidRDefault="001D3A66" w:rsidP="001D3A66">
            <w:pPr>
              <w:rPr>
                <w:rFonts w:ascii="黑体" w:eastAsia="黑体" w:hAnsi="黑体" w:cs="宋体"/>
                <w:b/>
                <w:bCs/>
                <w:color w:val="4F4F4F"/>
                <w:kern w:val="0"/>
                <w:sz w:val="24"/>
                <w:szCs w:val="27"/>
              </w:rPr>
            </w:pPr>
            <w:proofErr w:type="gramStart"/>
            <w:r w:rsidRPr="00FB317C">
              <w:rPr>
                <w:rFonts w:ascii="黑体" w:eastAsia="黑体" w:hAnsi="黑体" w:cs="宋体" w:hint="eastAsia"/>
                <w:b/>
                <w:bCs/>
                <w:color w:val="4F4F4F"/>
                <w:kern w:val="0"/>
                <w:sz w:val="24"/>
                <w:szCs w:val="27"/>
              </w:rPr>
              <w:t>2</w:t>
            </w:r>
            <w:r w:rsidRPr="00FB317C">
              <w:rPr>
                <w:rFonts w:ascii="黑体" w:eastAsia="黑体" w:hAnsi="黑体" w:cs="宋体"/>
                <w:b/>
                <w:bCs/>
                <w:color w:val="4F4F4F"/>
                <w:kern w:val="0"/>
                <w:sz w:val="24"/>
                <w:szCs w:val="27"/>
              </w:rPr>
              <w:t xml:space="preserve"> </w:t>
            </w:r>
            <w:r w:rsidRPr="00FB317C">
              <w:rPr>
                <w:rFonts w:ascii="黑体" w:eastAsia="黑体" w:hAnsi="黑体" w:cs="宋体" w:hint="eastAsia"/>
                <w:b/>
                <w:bCs/>
                <w:color w:val="4F4F4F"/>
                <w:kern w:val="0"/>
                <w:sz w:val="24"/>
                <w:szCs w:val="27"/>
              </w:rPr>
              <w:t>.</w:t>
            </w:r>
            <w:r w:rsidRPr="00FB317C">
              <w:rPr>
                <w:rFonts w:ascii="黑体" w:eastAsia="黑体" w:hAnsi="黑体" w:cs="宋体"/>
                <w:b/>
                <w:bCs/>
                <w:color w:val="4F4F4F"/>
                <w:kern w:val="0"/>
                <w:sz w:val="24"/>
                <w:szCs w:val="27"/>
              </w:rPr>
              <w:t>Zero</w:t>
            </w:r>
            <w:proofErr w:type="gramEnd"/>
            <w:r w:rsidRPr="00FB317C">
              <w:rPr>
                <w:rFonts w:ascii="黑体" w:eastAsia="黑体" w:hAnsi="黑体" w:cs="宋体"/>
                <w:b/>
                <w:bCs/>
                <w:color w:val="4F4F4F"/>
                <w:kern w:val="0"/>
                <w:sz w:val="24"/>
                <w:szCs w:val="27"/>
              </w:rPr>
              <w:t xml:space="preserve"> initialization</w:t>
            </w:r>
          </w:p>
          <w:p w14:paraId="0BB7F630" w14:textId="77777777" w:rsidR="003C14D6" w:rsidRPr="00FB317C" w:rsidRDefault="003C14D6" w:rsidP="001D3A66">
            <w:pPr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实现函数以将所有参数初始化为零,不能很好地工作，因无法“破坏对称性”</w:t>
            </w:r>
          </w:p>
          <w:p w14:paraId="2B6C367A" w14:textId="77777777" w:rsidR="00A63AB2" w:rsidRPr="00FB317C" w:rsidRDefault="00C00094" w:rsidP="00505146">
            <w:pPr>
              <w:rPr>
                <w:rFonts w:ascii="黑体" w:eastAsia="黑体" w:hAnsi="黑体"/>
                <w:sz w:val="24"/>
                <w:szCs w:val="20"/>
              </w:rPr>
            </w:pPr>
            <w:r w:rsidRPr="00FB317C">
              <w:rPr>
                <w:rFonts w:ascii="黑体" w:eastAsia="黑体" w:hAnsi="黑体"/>
                <w:noProof/>
              </w:rPr>
              <w:drawing>
                <wp:inline distT="0" distB="0" distL="0" distR="0" wp14:anchorId="785C9F8D" wp14:editId="1461DFA2">
                  <wp:extent cx="5759450" cy="1098550"/>
                  <wp:effectExtent l="0" t="0" r="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109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72B225" w14:textId="77777777" w:rsidR="00906AD5" w:rsidRPr="00FB317C" w:rsidRDefault="00906AD5" w:rsidP="00A63AB2">
            <w:pPr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  <w:r w:rsidRPr="00FB317C">
              <w:rPr>
                <w:rFonts w:ascii="黑体" w:eastAsia="黑体" w:hAnsi="黑体" w:cs="Arial"/>
                <w:color w:val="4D4D4D"/>
                <w:shd w:val="clear" w:color="auto" w:fill="FFFFFF"/>
              </w:rPr>
              <w:t>使用这些参数来训练模型</w:t>
            </w:r>
          </w:p>
          <w:p w14:paraId="58292EC0" w14:textId="77777777" w:rsidR="00906AD5" w:rsidRPr="00FB317C" w:rsidRDefault="00906AD5" w:rsidP="00906AD5">
            <w:pPr>
              <w:ind w:firstLineChars="800" w:firstLine="1680"/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  <w:r w:rsidRPr="00FB317C">
              <w:rPr>
                <w:rFonts w:ascii="黑体" w:eastAsia="黑体" w:hAnsi="黑体"/>
                <w:noProof/>
              </w:rPr>
              <w:lastRenderedPageBreak/>
              <w:drawing>
                <wp:inline distT="0" distB="0" distL="0" distR="0" wp14:anchorId="09CD03A0" wp14:editId="1910C654">
                  <wp:extent cx="3416300" cy="2113801"/>
                  <wp:effectExtent l="0" t="0" r="0" b="127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5324" cy="2125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F35896" w14:textId="77777777" w:rsidR="00A63AB2" w:rsidRPr="00FB317C" w:rsidRDefault="00906AD5" w:rsidP="00A63AB2">
            <w:pPr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  <w:r w:rsidRPr="00FB317C">
              <w:rPr>
                <w:rFonts w:ascii="黑体" w:eastAsia="黑体" w:hAnsi="黑体" w:cs="Arial"/>
                <w:color w:val="4D4D4D"/>
                <w:shd w:val="clear" w:color="auto" w:fill="FFFFFF"/>
              </w:rPr>
              <w:t>图中我们可以看到学习率一直没有变化</w:t>
            </w:r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，结论为</w:t>
            </w:r>
            <w:r w:rsidRPr="00FB317C">
              <w:rPr>
                <w:rFonts w:ascii="黑体" w:eastAsia="黑体" w:hAnsi="黑体" w:cs="Arial"/>
                <w:color w:val="4D4D4D"/>
                <w:shd w:val="clear" w:color="auto" w:fill="FFFFFF"/>
              </w:rPr>
              <w:t>模型根本没有学习</w:t>
            </w:r>
            <w:r w:rsidR="00E16E26"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，查看预测结果：</w:t>
            </w:r>
          </w:p>
          <w:p w14:paraId="189A4E5B" w14:textId="77777777" w:rsidR="00E16E26" w:rsidRPr="00FB317C" w:rsidRDefault="00E16E26" w:rsidP="00E16E26">
            <w:pPr>
              <w:ind w:firstLineChars="500" w:firstLine="1050"/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  <w:r w:rsidRPr="00FB317C">
              <w:rPr>
                <w:rFonts w:ascii="黑体" w:eastAsia="黑体" w:hAnsi="黑体"/>
                <w:noProof/>
              </w:rPr>
              <w:drawing>
                <wp:inline distT="0" distB="0" distL="0" distR="0" wp14:anchorId="339536A5" wp14:editId="7E5E1F45">
                  <wp:extent cx="3848433" cy="1158340"/>
                  <wp:effectExtent l="0" t="0" r="0" b="381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433" cy="115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BCC70E" w14:textId="77777777" w:rsidR="00E16E26" w:rsidRPr="00FB317C" w:rsidRDefault="00E16E26" w:rsidP="00A63AB2">
            <w:pPr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可见算法性功能比较差，查看</w:t>
            </w:r>
            <w:r w:rsidRPr="00FB317C">
              <w:rPr>
                <w:rFonts w:ascii="黑体" w:eastAsia="黑体" w:hAnsi="黑体" w:cs="Arial"/>
                <w:color w:val="4D4D4D"/>
                <w:shd w:val="clear" w:color="auto" w:fill="FFFFFF"/>
              </w:rPr>
              <w:t>预测和决策边界</w:t>
            </w:r>
          </w:p>
          <w:p w14:paraId="4F2D67A9" w14:textId="77777777" w:rsidR="00E16E26" w:rsidRPr="00FB317C" w:rsidRDefault="00E16E26" w:rsidP="00E16E26">
            <w:pPr>
              <w:ind w:firstLineChars="500" w:firstLine="1050"/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  <w:r w:rsidRPr="00FB317C">
              <w:rPr>
                <w:rFonts w:ascii="黑体" w:eastAsia="黑体" w:hAnsi="黑体"/>
                <w:noProof/>
              </w:rPr>
              <w:drawing>
                <wp:inline distT="0" distB="0" distL="0" distR="0" wp14:anchorId="7BE29745" wp14:editId="3ED21FFD">
                  <wp:extent cx="3810000" cy="1953895"/>
                  <wp:effectExtent l="0" t="0" r="0" b="825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767" cy="1960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 xml:space="preserve"> </w:t>
            </w:r>
          </w:p>
          <w:p w14:paraId="1BEE96BD" w14:textId="77777777" w:rsidR="00E16E26" w:rsidRPr="00FB317C" w:rsidRDefault="00E16E26" w:rsidP="00E16E26">
            <w:pPr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  <w:r w:rsidRPr="00FB317C">
              <w:rPr>
                <w:rFonts w:ascii="黑体" w:eastAsia="黑体" w:hAnsi="黑体" w:cs="Arial"/>
                <w:color w:val="4D4D4D"/>
                <w:shd w:val="clear" w:color="auto" w:fill="FFFFFF"/>
              </w:rPr>
              <w:t>分类失败，该模型预测每个都为0。零初始化都会导致神经网络无法打破对称性，最终导致的结果就是无论网络有多少层，最终只能得到和Logistic函数相同的效果</w:t>
            </w:r>
          </w:p>
          <w:p w14:paraId="2B198A0F" w14:textId="77777777" w:rsidR="00E16E26" w:rsidRPr="00FB317C" w:rsidRDefault="00E16E26" w:rsidP="00283643">
            <w:pPr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</w:p>
          <w:p w14:paraId="0DD21A2C" w14:textId="77777777" w:rsidR="00283643" w:rsidRPr="00FB317C" w:rsidRDefault="00283643" w:rsidP="00283643">
            <w:pPr>
              <w:rPr>
                <w:rFonts w:ascii="黑体" w:eastAsia="黑体" w:hAnsi="黑体" w:cs="宋体"/>
                <w:b/>
                <w:bCs/>
                <w:color w:val="4F4F4F"/>
                <w:kern w:val="0"/>
                <w:sz w:val="24"/>
                <w:szCs w:val="27"/>
              </w:rPr>
            </w:pPr>
            <w:r w:rsidRPr="00FB317C">
              <w:rPr>
                <w:rFonts w:ascii="黑体" w:eastAsia="黑体" w:hAnsi="黑体" w:cs="宋体" w:hint="eastAsia"/>
                <w:b/>
                <w:bCs/>
                <w:color w:val="4F4F4F"/>
                <w:kern w:val="0"/>
                <w:sz w:val="24"/>
                <w:szCs w:val="27"/>
              </w:rPr>
              <w:t>3</w:t>
            </w:r>
            <w:r w:rsidRPr="00FB317C">
              <w:rPr>
                <w:rFonts w:ascii="黑体" w:eastAsia="黑体" w:hAnsi="黑体" w:cs="宋体"/>
                <w:b/>
                <w:bCs/>
                <w:color w:val="4F4F4F"/>
                <w:kern w:val="0"/>
                <w:sz w:val="24"/>
                <w:szCs w:val="27"/>
              </w:rPr>
              <w:t>. Random initialization</w:t>
            </w:r>
          </w:p>
          <w:p w14:paraId="5042D0B7" w14:textId="77777777" w:rsidR="00E16E26" w:rsidRPr="00FB317C" w:rsidRDefault="00283643" w:rsidP="00A63AB2">
            <w:pPr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  <w:r w:rsidRPr="00FB317C">
              <w:rPr>
                <w:rFonts w:ascii="黑体" w:eastAsia="黑体" w:hAnsi="黑体" w:cs="Arial"/>
                <w:color w:val="4D4D4D"/>
                <w:shd w:val="clear" w:color="auto" w:fill="FFFFFF"/>
              </w:rPr>
              <w:t>为了打破对称性，可以随机地把参数赋值。在随机初始化之后，每个神经元可以开始学习其输入的不同功能</w:t>
            </w:r>
          </w:p>
          <w:p w14:paraId="2E4DE84E" w14:textId="77777777" w:rsidR="00283643" w:rsidRPr="00FB317C" w:rsidRDefault="00283643" w:rsidP="00A63AB2">
            <w:pPr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  <w:r w:rsidRPr="00FB317C">
              <w:rPr>
                <w:rFonts w:ascii="黑体" w:eastAsia="黑体" w:hAnsi="黑体"/>
                <w:noProof/>
              </w:rPr>
              <w:drawing>
                <wp:inline distT="0" distB="0" distL="0" distR="0" wp14:anchorId="1E21F25F" wp14:editId="175BE89A">
                  <wp:extent cx="5759450" cy="1069975"/>
                  <wp:effectExtent l="0" t="0" r="0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106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D5BA6B" w14:textId="77777777" w:rsidR="00E16E26" w:rsidRPr="00FB317C" w:rsidRDefault="00283643" w:rsidP="00A63AB2">
            <w:pPr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在</w:t>
            </w:r>
            <w:r w:rsidR="00F96C52"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得到参数后运行</w:t>
            </w:r>
          </w:p>
          <w:p w14:paraId="0B5DA305" w14:textId="77777777" w:rsidR="00F96C52" w:rsidRPr="00FB317C" w:rsidRDefault="00F96C52" w:rsidP="00F96C52">
            <w:pPr>
              <w:ind w:firstLineChars="800" w:firstLine="1680"/>
              <w:rPr>
                <w:rFonts w:ascii="黑体" w:eastAsia="黑体" w:hAnsi="黑体"/>
                <w:sz w:val="24"/>
                <w:szCs w:val="20"/>
              </w:rPr>
            </w:pPr>
            <w:r w:rsidRPr="00FB317C">
              <w:rPr>
                <w:rFonts w:ascii="黑体" w:eastAsia="黑体" w:hAnsi="黑体"/>
                <w:noProof/>
              </w:rPr>
              <w:lastRenderedPageBreak/>
              <w:drawing>
                <wp:inline distT="0" distB="0" distL="0" distR="0" wp14:anchorId="3BF7175D" wp14:editId="11482633">
                  <wp:extent cx="2926644" cy="2324100"/>
                  <wp:effectExtent l="0" t="0" r="7620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9420" cy="2334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43ABF1" w14:textId="77777777" w:rsidR="00F96C52" w:rsidRPr="00FB317C" w:rsidRDefault="00F96C52" w:rsidP="00F96C52">
            <w:pPr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由图可以看到模型比初始化全部为0效果要好一点，查看分类结果</w:t>
            </w:r>
          </w:p>
          <w:p w14:paraId="19280E13" w14:textId="77777777" w:rsidR="00F96C52" w:rsidRPr="00FB317C" w:rsidRDefault="00F96C52" w:rsidP="00F96C52">
            <w:pPr>
              <w:ind w:firstLineChars="600" w:firstLine="1260"/>
              <w:rPr>
                <w:rFonts w:ascii="黑体" w:eastAsia="黑体" w:hAnsi="黑体"/>
                <w:sz w:val="24"/>
                <w:szCs w:val="20"/>
              </w:rPr>
            </w:pPr>
            <w:r w:rsidRPr="00FB317C">
              <w:rPr>
                <w:rFonts w:ascii="黑体" w:eastAsia="黑体" w:hAnsi="黑体"/>
                <w:noProof/>
              </w:rPr>
              <w:drawing>
                <wp:inline distT="0" distB="0" distL="0" distR="0" wp14:anchorId="17EE3D15" wp14:editId="29AA1E34">
                  <wp:extent cx="3879850" cy="2044786"/>
                  <wp:effectExtent l="0" t="0" r="635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3751" cy="2052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B0BA5B" w14:textId="77777777" w:rsidR="00A34A1F" w:rsidRPr="00FB317C" w:rsidRDefault="00A34A1F" w:rsidP="00F96C52">
            <w:pPr>
              <w:ind w:firstLineChars="600" w:firstLine="1440"/>
              <w:rPr>
                <w:rFonts w:ascii="黑体" w:eastAsia="黑体" w:hAnsi="黑体" w:hint="eastAsia"/>
                <w:sz w:val="24"/>
                <w:szCs w:val="20"/>
              </w:rPr>
            </w:pPr>
          </w:p>
          <w:p w14:paraId="06EA0B88" w14:textId="77777777" w:rsidR="00F96C52" w:rsidRPr="00FB317C" w:rsidRDefault="00F96C52" w:rsidP="00F96C52">
            <w:pPr>
              <w:rPr>
                <w:rFonts w:ascii="黑体" w:eastAsia="黑体" w:hAnsi="黑体" w:cs="宋体"/>
                <w:b/>
                <w:bCs/>
                <w:color w:val="4F4F4F"/>
                <w:kern w:val="0"/>
                <w:sz w:val="24"/>
                <w:szCs w:val="27"/>
              </w:rPr>
            </w:pPr>
            <w:r w:rsidRPr="00FB317C">
              <w:rPr>
                <w:rFonts w:ascii="黑体" w:eastAsia="黑体" w:hAnsi="黑体" w:cs="宋体" w:hint="eastAsia"/>
                <w:b/>
                <w:bCs/>
                <w:color w:val="4F4F4F"/>
                <w:kern w:val="0"/>
                <w:sz w:val="24"/>
                <w:szCs w:val="27"/>
              </w:rPr>
              <w:t>4</w:t>
            </w:r>
            <w:r w:rsidRPr="00FB317C">
              <w:rPr>
                <w:rFonts w:ascii="黑体" w:eastAsia="黑体" w:hAnsi="黑体" w:cs="宋体"/>
                <w:b/>
                <w:bCs/>
                <w:color w:val="4F4F4F"/>
                <w:kern w:val="0"/>
                <w:sz w:val="24"/>
                <w:szCs w:val="27"/>
              </w:rPr>
              <w:t>. He initialization</w:t>
            </w:r>
          </w:p>
          <w:p w14:paraId="5BC9050B" w14:textId="77777777" w:rsidR="00F96C52" w:rsidRPr="00FB317C" w:rsidRDefault="00F96C52" w:rsidP="00F96C52">
            <w:pPr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使用给定公式初始化参数</w:t>
            </w:r>
          </w:p>
          <w:p w14:paraId="49D37061" w14:textId="77777777" w:rsidR="00F96C52" w:rsidRPr="00FB317C" w:rsidRDefault="00F96C52" w:rsidP="00F96C52">
            <w:pPr>
              <w:rPr>
                <w:rFonts w:ascii="黑体" w:eastAsia="黑体" w:hAnsi="黑体"/>
                <w:sz w:val="24"/>
                <w:szCs w:val="20"/>
              </w:rPr>
            </w:pPr>
            <w:r w:rsidRPr="00FB317C">
              <w:rPr>
                <w:rFonts w:ascii="黑体" w:eastAsia="黑体" w:hAnsi="黑体"/>
                <w:noProof/>
              </w:rPr>
              <w:drawing>
                <wp:inline distT="0" distB="0" distL="0" distR="0" wp14:anchorId="7E5586FB" wp14:editId="32284013">
                  <wp:extent cx="5759450" cy="714375"/>
                  <wp:effectExtent l="0" t="0" r="0" b="9525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8B1CF8" w14:textId="77777777" w:rsidR="00F96C52" w:rsidRPr="00FB317C" w:rsidRDefault="00F96C52" w:rsidP="00F96C52">
            <w:pPr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使用得到的参数进行训练预测</w:t>
            </w:r>
          </w:p>
          <w:p w14:paraId="26E326DE" w14:textId="77777777" w:rsidR="00F96C52" w:rsidRPr="00FB317C" w:rsidRDefault="00F96C52" w:rsidP="00F96C52">
            <w:pPr>
              <w:ind w:firstLineChars="900" w:firstLine="1890"/>
              <w:rPr>
                <w:rFonts w:ascii="黑体" w:eastAsia="黑体" w:hAnsi="黑体"/>
                <w:sz w:val="24"/>
                <w:szCs w:val="20"/>
              </w:rPr>
            </w:pPr>
            <w:r w:rsidRPr="00FB317C">
              <w:rPr>
                <w:rFonts w:ascii="黑体" w:eastAsia="黑体" w:hAnsi="黑体"/>
                <w:noProof/>
              </w:rPr>
              <w:lastRenderedPageBreak/>
              <w:drawing>
                <wp:inline distT="0" distB="0" distL="0" distR="0" wp14:anchorId="4D2EDA2A" wp14:editId="19745F1E">
                  <wp:extent cx="3060148" cy="2374900"/>
                  <wp:effectExtent l="0" t="0" r="6985" b="635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148" cy="237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56E524" w14:textId="77777777" w:rsidR="00F96C52" w:rsidRPr="00FB317C" w:rsidRDefault="00F96C52" w:rsidP="00F96C52">
            <w:pPr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由图可以看到效果比随机设置的参数好，误差越来越小，查看分类效果</w:t>
            </w:r>
          </w:p>
          <w:p w14:paraId="67A195C1" w14:textId="77777777" w:rsidR="00F96C52" w:rsidRPr="00FB317C" w:rsidRDefault="00F96C52" w:rsidP="001E693A">
            <w:pPr>
              <w:ind w:firstLineChars="900" w:firstLine="1890"/>
              <w:rPr>
                <w:rFonts w:ascii="黑体" w:eastAsia="黑体" w:hAnsi="黑体"/>
                <w:sz w:val="24"/>
                <w:szCs w:val="20"/>
              </w:rPr>
            </w:pPr>
            <w:r w:rsidRPr="00FB317C">
              <w:rPr>
                <w:rFonts w:ascii="黑体" w:eastAsia="黑体" w:hAnsi="黑体"/>
                <w:noProof/>
              </w:rPr>
              <w:drawing>
                <wp:inline distT="0" distB="0" distL="0" distR="0" wp14:anchorId="2071BDEB" wp14:editId="468FA6CE">
                  <wp:extent cx="3613150" cy="1991500"/>
                  <wp:effectExtent l="0" t="0" r="6350" b="889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5559" cy="1998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FAFABC" w14:textId="77777777" w:rsidR="001E693A" w:rsidRPr="00FB317C" w:rsidRDefault="00F54C0E" w:rsidP="00F54C0E">
            <w:pPr>
              <w:pStyle w:val="a7"/>
              <w:shd w:val="clear" w:color="auto" w:fill="FFFFFF"/>
              <w:spacing w:before="0" w:beforeAutospacing="0" w:after="240" w:afterAutospacing="0" w:line="390" w:lineRule="atLeast"/>
              <w:rPr>
                <w:rFonts w:ascii="黑体" w:eastAsia="黑体" w:hAnsi="黑体" w:cs="Arial"/>
                <w:color w:val="4D4D4D"/>
                <w:kern w:val="2"/>
                <w:sz w:val="21"/>
                <w:shd w:val="clear" w:color="auto" w:fill="FFFFFF"/>
              </w:rPr>
            </w:pPr>
            <w:r w:rsidRPr="00FB317C">
              <w:rPr>
                <w:rFonts w:ascii="黑体" w:eastAsia="黑体" w:hAnsi="黑体" w:cs="Arial" w:hint="eastAsia"/>
                <w:color w:val="4D4D4D"/>
                <w:kern w:val="2"/>
                <w:sz w:val="21"/>
                <w:shd w:val="clear" w:color="auto" w:fill="FFFFFF"/>
              </w:rPr>
              <w:t>总结：</w:t>
            </w:r>
            <w:r w:rsidR="001E693A" w:rsidRPr="00FB317C">
              <w:rPr>
                <w:rFonts w:ascii="黑体" w:eastAsia="黑体" w:hAnsi="黑体" w:cs="Arial"/>
                <w:color w:val="4D4D4D"/>
                <w:kern w:val="2"/>
                <w:sz w:val="21"/>
                <w:shd w:val="clear" w:color="auto" w:fill="FFFFFF"/>
              </w:rPr>
              <w:t>不同的初始化方法可能导致性能最终不同</w:t>
            </w:r>
            <w:r w:rsidRPr="00FB317C">
              <w:rPr>
                <w:rFonts w:ascii="黑体" w:eastAsia="黑体" w:hAnsi="黑体" w:cs="Arial" w:hint="eastAsia"/>
                <w:color w:val="4D4D4D"/>
                <w:kern w:val="2"/>
                <w:sz w:val="21"/>
                <w:shd w:val="clear" w:color="auto" w:fill="FFFFFF"/>
              </w:rPr>
              <w:t>，</w:t>
            </w:r>
            <w:r w:rsidR="001E693A" w:rsidRPr="00FB317C">
              <w:rPr>
                <w:rFonts w:ascii="黑体" w:eastAsia="黑体" w:hAnsi="黑体" w:cs="Arial"/>
                <w:color w:val="4D4D4D"/>
                <w:kern w:val="2"/>
                <w:sz w:val="21"/>
                <w:shd w:val="clear" w:color="auto" w:fill="FFFFFF"/>
              </w:rPr>
              <w:t>随机初始化有助于打破对称，使得不同隐藏层的单元可以学习到不同的参数。初始化时，初始值不宜过大。He初始化搭配</w:t>
            </w:r>
            <w:proofErr w:type="spellStart"/>
            <w:r w:rsidR="001E693A" w:rsidRPr="00FB317C">
              <w:rPr>
                <w:rFonts w:ascii="黑体" w:eastAsia="黑体" w:hAnsi="黑体" w:cs="Arial"/>
                <w:color w:val="4D4D4D"/>
                <w:kern w:val="2"/>
                <w:sz w:val="21"/>
                <w:shd w:val="clear" w:color="auto" w:fill="FFFFFF"/>
              </w:rPr>
              <w:t>ReLU</w:t>
            </w:r>
            <w:proofErr w:type="spellEnd"/>
            <w:r w:rsidR="001E693A" w:rsidRPr="00FB317C">
              <w:rPr>
                <w:rFonts w:ascii="黑体" w:eastAsia="黑体" w:hAnsi="黑体" w:cs="Arial"/>
                <w:color w:val="4D4D4D"/>
                <w:kern w:val="2"/>
                <w:sz w:val="21"/>
                <w:shd w:val="clear" w:color="auto" w:fill="FFFFFF"/>
              </w:rPr>
              <w:t>激活函数可以得到不错的效果</w:t>
            </w:r>
          </w:p>
          <w:p w14:paraId="0371CE2D" w14:textId="77777777" w:rsidR="00CE5527" w:rsidRPr="00FB317C" w:rsidRDefault="00CE5527" w:rsidP="00A34A1F">
            <w:pPr>
              <w:rPr>
                <w:rFonts w:ascii="黑体" w:eastAsia="黑体" w:hAnsi="黑体" w:cs="宋体"/>
                <w:b/>
                <w:bCs/>
                <w:color w:val="4F4F4F"/>
                <w:kern w:val="0"/>
                <w:sz w:val="28"/>
                <w:szCs w:val="27"/>
              </w:rPr>
            </w:pPr>
            <w:r w:rsidRPr="00FB317C">
              <w:rPr>
                <w:rFonts w:ascii="黑体" w:eastAsia="黑体" w:hAnsi="黑体" w:cs="宋体" w:hint="eastAsia"/>
                <w:b/>
                <w:bCs/>
                <w:color w:val="4F4F4F"/>
                <w:kern w:val="0"/>
                <w:sz w:val="28"/>
                <w:szCs w:val="27"/>
              </w:rPr>
              <w:t xml:space="preserve">步骤二 </w:t>
            </w:r>
            <w:r w:rsidR="00BC321D" w:rsidRPr="00FB317C">
              <w:rPr>
                <w:rFonts w:ascii="黑体" w:eastAsia="黑体" w:hAnsi="黑体" w:cs="宋体"/>
                <w:b/>
                <w:bCs/>
                <w:color w:val="4F4F4F"/>
                <w:kern w:val="0"/>
                <w:sz w:val="28"/>
                <w:szCs w:val="27"/>
              </w:rPr>
              <w:t>Gradient Checking</w:t>
            </w:r>
          </w:p>
          <w:p w14:paraId="3FFF3996" w14:textId="77777777" w:rsidR="00BC321D" w:rsidRPr="00FB317C" w:rsidRDefault="002F0AB4" w:rsidP="00F54C0E">
            <w:pPr>
              <w:pStyle w:val="a7"/>
              <w:shd w:val="clear" w:color="auto" w:fill="FFFFFF"/>
              <w:spacing w:before="0" w:beforeAutospacing="0" w:after="240" w:afterAutospacing="0" w:line="390" w:lineRule="atLeast"/>
              <w:rPr>
                <w:rFonts w:ascii="黑体" w:eastAsia="黑体" w:hAnsi="黑体" w:cs="Arial"/>
                <w:color w:val="4D4D4D"/>
                <w:kern w:val="2"/>
                <w:sz w:val="21"/>
                <w:shd w:val="clear" w:color="auto" w:fill="FFFFFF"/>
              </w:rPr>
            </w:pPr>
            <w:r w:rsidRPr="00FB317C">
              <w:rPr>
                <w:rFonts w:ascii="黑体" w:eastAsia="黑体" w:hAnsi="黑体" w:cs="Arial" w:hint="eastAsia"/>
                <w:color w:val="4D4D4D"/>
                <w:kern w:val="2"/>
                <w:sz w:val="21"/>
                <w:shd w:val="clear" w:color="auto" w:fill="FFFFFF"/>
              </w:rPr>
              <w:t>梯度计算公式如下</w:t>
            </w:r>
          </w:p>
          <w:p w14:paraId="3D5113E6" w14:textId="77777777" w:rsidR="002F0AB4" w:rsidRPr="00FB317C" w:rsidRDefault="002F0AB4" w:rsidP="00F54C0E">
            <w:pPr>
              <w:pStyle w:val="a7"/>
              <w:shd w:val="clear" w:color="auto" w:fill="FFFFFF"/>
              <w:spacing w:before="0" w:beforeAutospacing="0" w:after="240" w:afterAutospacing="0" w:line="390" w:lineRule="atLeast"/>
              <w:rPr>
                <w:rFonts w:ascii="黑体" w:eastAsia="黑体" w:hAnsi="黑体" w:cs="Arial"/>
                <w:color w:val="4D4D4D"/>
                <w:kern w:val="2"/>
                <w:sz w:val="21"/>
                <w:shd w:val="clear" w:color="auto" w:fill="FFFFFF"/>
              </w:rPr>
            </w:pPr>
            <w:r w:rsidRPr="00FB317C">
              <w:rPr>
                <w:rFonts w:ascii="黑体" w:eastAsia="黑体" w:hAnsi="黑体"/>
                <w:noProof/>
              </w:rPr>
              <w:drawing>
                <wp:inline distT="0" distB="0" distL="0" distR="0" wp14:anchorId="0FFEFCCA" wp14:editId="44347D97">
                  <wp:extent cx="3635055" cy="723963"/>
                  <wp:effectExtent l="0" t="0" r="3810" b="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055" cy="723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752150" w14:textId="77777777" w:rsidR="002F0AB4" w:rsidRPr="00FB317C" w:rsidRDefault="00A34A1F" w:rsidP="00A34A1F">
            <w:pPr>
              <w:rPr>
                <w:rFonts w:ascii="黑体" w:eastAsia="黑体" w:hAnsi="黑体" w:cs="宋体"/>
                <w:b/>
                <w:bCs/>
                <w:color w:val="4F4F4F"/>
                <w:kern w:val="0"/>
                <w:sz w:val="24"/>
                <w:szCs w:val="27"/>
              </w:rPr>
            </w:pPr>
            <w:r w:rsidRPr="00FB317C">
              <w:rPr>
                <w:rFonts w:ascii="黑体" w:eastAsia="黑体" w:hAnsi="黑体" w:cs="宋体"/>
                <w:b/>
                <w:bCs/>
                <w:color w:val="4F4F4F"/>
                <w:kern w:val="0"/>
                <w:sz w:val="24"/>
                <w:szCs w:val="27"/>
              </w:rPr>
              <w:t>1.</w:t>
            </w:r>
            <w:r w:rsidR="002F0AB4" w:rsidRPr="00FB317C">
              <w:rPr>
                <w:rFonts w:ascii="黑体" w:eastAsia="黑体" w:hAnsi="黑体" w:cs="宋体"/>
                <w:b/>
                <w:bCs/>
                <w:color w:val="4F4F4F"/>
                <w:kern w:val="0"/>
                <w:sz w:val="24"/>
                <w:szCs w:val="27"/>
              </w:rPr>
              <w:t>1-dimensional gradient checking</w:t>
            </w:r>
          </w:p>
          <w:p w14:paraId="2A8BF432" w14:textId="77777777" w:rsidR="002F0AB4" w:rsidRPr="00FB317C" w:rsidRDefault="002F0AB4" w:rsidP="002F0AB4">
            <w:pPr>
              <w:pStyle w:val="a7"/>
              <w:shd w:val="clear" w:color="auto" w:fill="FFFFFF"/>
              <w:spacing w:before="0" w:beforeAutospacing="0" w:after="240" w:afterAutospacing="0" w:line="390" w:lineRule="atLeast"/>
              <w:ind w:left="420"/>
              <w:rPr>
                <w:rFonts w:ascii="黑体" w:eastAsia="黑体" w:hAnsi="黑体" w:cs="Arial"/>
                <w:color w:val="4D4D4D"/>
                <w:kern w:val="2"/>
                <w:sz w:val="21"/>
                <w:shd w:val="clear" w:color="auto" w:fill="FFFFFF"/>
              </w:rPr>
            </w:pPr>
            <w:r w:rsidRPr="00FB317C">
              <w:rPr>
                <w:rFonts w:ascii="黑体" w:eastAsia="黑体" w:hAnsi="黑体" w:cs="Arial" w:hint="eastAsia"/>
                <w:color w:val="4D4D4D"/>
                <w:kern w:val="2"/>
                <w:sz w:val="21"/>
                <w:shd w:val="clear" w:color="auto" w:fill="FFFFFF"/>
              </w:rPr>
              <w:t>由公式可以得到</w:t>
            </w:r>
          </w:p>
          <w:p w14:paraId="5623FED9" w14:textId="77777777" w:rsidR="002F0AB4" w:rsidRPr="00FB317C" w:rsidRDefault="002F0AB4" w:rsidP="002F0AB4">
            <w:pPr>
              <w:pStyle w:val="a7"/>
              <w:shd w:val="clear" w:color="auto" w:fill="FFFFFF"/>
              <w:spacing w:before="0" w:beforeAutospacing="0" w:after="240" w:afterAutospacing="0" w:line="390" w:lineRule="atLeast"/>
              <w:ind w:left="420" w:firstLineChars="300" w:firstLine="720"/>
              <w:rPr>
                <w:rFonts w:ascii="黑体" w:eastAsia="黑体" w:hAnsi="黑体" w:cs="Times New Roman"/>
                <w:b/>
                <w:kern w:val="2"/>
                <w:sz w:val="28"/>
                <w:szCs w:val="20"/>
              </w:rPr>
            </w:pPr>
            <w:r w:rsidRPr="00FB317C">
              <w:rPr>
                <w:rFonts w:ascii="黑体" w:eastAsia="黑体" w:hAnsi="黑体"/>
                <w:noProof/>
              </w:rPr>
              <w:lastRenderedPageBreak/>
              <w:drawing>
                <wp:inline distT="0" distB="0" distL="0" distR="0" wp14:anchorId="2CC2EA24" wp14:editId="4C9D2A37">
                  <wp:extent cx="3299746" cy="838273"/>
                  <wp:effectExtent l="0" t="0" r="0" b="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9746" cy="838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F4BF1F" w14:textId="77777777" w:rsidR="00B3435F" w:rsidRPr="00FB317C" w:rsidRDefault="00B3435F" w:rsidP="00B3435F">
            <w:pPr>
              <w:pStyle w:val="a7"/>
              <w:shd w:val="clear" w:color="auto" w:fill="FFFFFF"/>
              <w:spacing w:before="0" w:beforeAutospacing="0" w:after="240" w:afterAutospacing="0" w:line="390" w:lineRule="atLeast"/>
              <w:rPr>
                <w:rFonts w:ascii="黑体" w:eastAsia="黑体" w:hAnsi="黑体" w:cs="Arial"/>
                <w:color w:val="4D4D4D"/>
                <w:kern w:val="2"/>
                <w:sz w:val="21"/>
                <w:shd w:val="clear" w:color="auto" w:fill="FFFFFF"/>
              </w:rPr>
            </w:pPr>
            <w:r w:rsidRPr="00FB317C">
              <w:rPr>
                <w:rFonts w:ascii="黑体" w:eastAsia="黑体" w:hAnsi="黑体" w:cs="Arial" w:hint="eastAsia"/>
                <w:color w:val="4D4D4D"/>
                <w:kern w:val="2"/>
                <w:sz w:val="21"/>
                <w:shd w:val="clear" w:color="auto" w:fill="FFFFFF"/>
              </w:rPr>
              <w:t>实现</w:t>
            </w:r>
            <w:r w:rsidRPr="00FB317C">
              <w:rPr>
                <w:rFonts w:ascii="黑体" w:eastAsia="黑体" w:hAnsi="黑体" w:cs="Arial"/>
                <w:color w:val="4D4D4D"/>
                <w:kern w:val="2"/>
                <w:sz w:val="21"/>
                <w:shd w:val="clear" w:color="auto" w:fill="FFFFFF"/>
              </w:rPr>
              <w:t>反向传播：</w:t>
            </w:r>
          </w:p>
          <w:p w14:paraId="7154DE80" w14:textId="77777777" w:rsidR="00B3435F" w:rsidRPr="00FB317C" w:rsidRDefault="00B3435F" w:rsidP="00B3435F">
            <w:pPr>
              <w:pStyle w:val="a7"/>
              <w:shd w:val="clear" w:color="auto" w:fill="FFFFFF"/>
              <w:spacing w:before="0" w:beforeAutospacing="0" w:after="240" w:afterAutospacing="0" w:line="390" w:lineRule="atLeast"/>
              <w:ind w:firstLineChars="500" w:firstLine="1200"/>
              <w:rPr>
                <w:rFonts w:ascii="黑体" w:eastAsia="黑体" w:hAnsi="黑体" w:cs="Arial"/>
                <w:color w:val="4D4D4D"/>
                <w:kern w:val="2"/>
                <w:sz w:val="21"/>
                <w:shd w:val="clear" w:color="auto" w:fill="FFFFFF"/>
              </w:rPr>
            </w:pPr>
            <w:r w:rsidRPr="00FB317C">
              <w:rPr>
                <w:rFonts w:ascii="黑体" w:eastAsia="黑体" w:hAnsi="黑体"/>
                <w:noProof/>
              </w:rPr>
              <w:drawing>
                <wp:inline distT="0" distB="0" distL="0" distR="0" wp14:anchorId="4469503B" wp14:editId="1737AF84">
                  <wp:extent cx="3147333" cy="701101"/>
                  <wp:effectExtent l="0" t="0" r="0" b="381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7333" cy="701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E8D753" w14:textId="77777777" w:rsidR="00B3435F" w:rsidRPr="00FB317C" w:rsidRDefault="00B3435F" w:rsidP="00B3435F">
            <w:pPr>
              <w:pStyle w:val="a7"/>
              <w:shd w:val="clear" w:color="auto" w:fill="FFFFFF"/>
              <w:spacing w:before="0" w:beforeAutospacing="0" w:after="240" w:afterAutospacing="0" w:line="390" w:lineRule="atLeast"/>
              <w:rPr>
                <w:rFonts w:ascii="黑体" w:eastAsia="黑体" w:hAnsi="黑体" w:cs="Arial"/>
                <w:color w:val="4D4D4D"/>
                <w:kern w:val="2"/>
                <w:sz w:val="21"/>
                <w:shd w:val="clear" w:color="auto" w:fill="FFFFFF"/>
              </w:rPr>
            </w:pPr>
            <w:r w:rsidRPr="00FB317C">
              <w:rPr>
                <w:rFonts w:ascii="黑体" w:eastAsia="黑体" w:hAnsi="黑体" w:cs="Arial" w:hint="eastAsia"/>
                <w:color w:val="4D4D4D"/>
                <w:kern w:val="2"/>
                <w:sz w:val="21"/>
                <w:shd w:val="clear" w:color="auto" w:fill="FFFFFF"/>
              </w:rPr>
              <w:t>进行梯度检查，</w:t>
            </w:r>
            <w:r w:rsidRPr="00FB317C">
              <w:rPr>
                <w:rFonts w:ascii="黑体" w:eastAsia="黑体" w:hAnsi="黑体" w:cs="Arial"/>
                <w:color w:val="4D4D4D"/>
                <w:kern w:val="2"/>
                <w:sz w:val="21"/>
                <w:shd w:val="clear" w:color="auto" w:fill="FFFFFF"/>
              </w:rPr>
              <w:t>梯度检查的步骤如下：</w:t>
            </w:r>
          </w:p>
          <w:p w14:paraId="02996AB1" w14:textId="77777777" w:rsidR="00B3435F" w:rsidRPr="00FB317C" w:rsidRDefault="00B3435F" w:rsidP="00B3435F">
            <w:pPr>
              <w:pStyle w:val="a7"/>
              <w:shd w:val="clear" w:color="auto" w:fill="FFFFFF"/>
              <w:spacing w:before="0" w:beforeAutospacing="0" w:after="240" w:afterAutospacing="0" w:line="390" w:lineRule="atLeast"/>
              <w:ind w:firstLineChars="800" w:firstLine="1920"/>
              <w:rPr>
                <w:rFonts w:ascii="黑体" w:eastAsia="黑体" w:hAnsi="黑体" w:cs="Arial"/>
                <w:color w:val="4D4D4D"/>
                <w:kern w:val="2"/>
                <w:sz w:val="21"/>
                <w:shd w:val="clear" w:color="auto" w:fill="FFFFFF"/>
              </w:rPr>
            </w:pPr>
            <w:r w:rsidRPr="00FB317C">
              <w:rPr>
                <w:rFonts w:ascii="黑体" w:eastAsia="黑体" w:hAnsi="黑体"/>
                <w:noProof/>
              </w:rPr>
              <w:drawing>
                <wp:inline distT="0" distB="0" distL="0" distR="0" wp14:anchorId="4E552AC0" wp14:editId="3455F2C0">
                  <wp:extent cx="2613887" cy="1005927"/>
                  <wp:effectExtent l="0" t="0" r="0" b="3810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887" cy="1005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9EAC1E" w14:textId="77777777" w:rsidR="00B3435F" w:rsidRPr="00FB317C" w:rsidRDefault="00B3435F" w:rsidP="00B3435F">
            <w:pPr>
              <w:pStyle w:val="a7"/>
              <w:shd w:val="clear" w:color="auto" w:fill="FFFFFF"/>
              <w:spacing w:after="240" w:line="390" w:lineRule="atLeast"/>
              <w:rPr>
                <w:rFonts w:ascii="黑体" w:eastAsia="黑体" w:hAnsi="黑体" w:cs="Arial"/>
                <w:color w:val="4D4D4D"/>
                <w:kern w:val="2"/>
                <w:sz w:val="21"/>
                <w:shd w:val="clear" w:color="auto" w:fill="FFFFFF"/>
              </w:rPr>
            </w:pPr>
            <w:r w:rsidRPr="00FB317C">
              <w:rPr>
                <w:rFonts w:ascii="黑体" w:eastAsia="黑体" w:hAnsi="黑体" w:cs="Arial"/>
                <w:color w:val="4D4D4D"/>
                <w:kern w:val="2"/>
                <w:sz w:val="21"/>
                <w:shd w:val="clear" w:color="auto" w:fill="FFFFFF"/>
              </w:rPr>
              <w:t>接下来，计算梯度的反向传播值，最后计算误差</w:t>
            </w:r>
            <w:r w:rsidRPr="00FB317C">
              <w:rPr>
                <w:rFonts w:ascii="黑体" w:eastAsia="黑体" w:hAnsi="黑体" w:cs="Arial" w:hint="eastAsia"/>
                <w:color w:val="4D4D4D"/>
                <w:kern w:val="2"/>
                <w:sz w:val="21"/>
                <w:shd w:val="clear" w:color="auto" w:fill="FFFFFF"/>
              </w:rPr>
              <w:t>，当</w:t>
            </w:r>
            <w:r w:rsidRPr="00FB317C">
              <w:rPr>
                <w:rFonts w:ascii="黑体" w:eastAsia="黑体" w:hAnsi="黑体" w:cs="Arial"/>
                <w:color w:val="4D4D4D"/>
                <w:kern w:val="2"/>
                <w:sz w:val="21"/>
                <w:shd w:val="clear" w:color="auto" w:fill="FFFFFF"/>
              </w:rPr>
              <w:t>difference</w:t>
            </w:r>
            <w:r w:rsidRPr="00FB317C">
              <w:rPr>
                <w:rFonts w:ascii="黑体" w:eastAsia="黑体" w:hAnsi="黑体" w:cs="Arial" w:hint="eastAsia"/>
                <w:color w:val="4D4D4D"/>
                <w:kern w:val="2"/>
                <w:sz w:val="21"/>
                <w:shd w:val="clear" w:color="auto" w:fill="FFFFFF"/>
              </w:rPr>
              <w:t>小于</w:t>
            </w:r>
            <w:r w:rsidRPr="00FB317C">
              <w:rPr>
                <w:rFonts w:ascii="黑体" w:eastAsia="黑体" w:hAnsi="黑体" w:cs="Arial"/>
                <w:color w:val="4D4D4D"/>
                <w:kern w:val="2"/>
                <w:sz w:val="21"/>
                <w:shd w:val="clear" w:color="auto" w:fill="FFFFFF"/>
              </w:rPr>
              <w:t xml:space="preserve">1 0 </w:t>
            </w:r>
            <w:r w:rsidRPr="00FB317C">
              <w:rPr>
                <w:rFonts w:ascii="微软雅黑" w:eastAsia="微软雅黑" w:hAnsi="微软雅黑" w:cs="微软雅黑" w:hint="eastAsia"/>
                <w:color w:val="4D4D4D"/>
                <w:kern w:val="2"/>
                <w:sz w:val="21"/>
                <w:shd w:val="clear" w:color="auto" w:fill="FFFFFF"/>
              </w:rPr>
              <w:t>−</w:t>
            </w:r>
            <w:r w:rsidRPr="00FB317C">
              <w:rPr>
                <w:rFonts w:ascii="黑体" w:eastAsia="黑体" w:hAnsi="黑体" w:cs="Arial"/>
                <w:color w:val="4D4D4D"/>
                <w:kern w:val="2"/>
                <w:sz w:val="21"/>
                <w:shd w:val="clear" w:color="auto" w:fill="FFFFFF"/>
              </w:rPr>
              <w:t xml:space="preserve"> 7 </w:t>
            </w:r>
            <w:r w:rsidRPr="00FB317C">
              <w:rPr>
                <w:rFonts w:ascii="黑体" w:eastAsia="黑体" w:hAnsi="黑体" w:cs="Arial" w:hint="eastAsia"/>
                <w:color w:val="4D4D4D"/>
                <w:kern w:val="2"/>
                <w:sz w:val="21"/>
                <w:shd w:val="clear" w:color="auto" w:fill="FFFFFF"/>
              </w:rPr>
              <w:t xml:space="preserve"> 时，我们通常认为我们计算的结果是正确的</w:t>
            </w:r>
          </w:p>
          <w:p w14:paraId="2C3DCDFF" w14:textId="77777777" w:rsidR="00B3435F" w:rsidRPr="00FB317C" w:rsidRDefault="00B3435F" w:rsidP="00B3435F">
            <w:pPr>
              <w:pStyle w:val="a7"/>
              <w:shd w:val="clear" w:color="auto" w:fill="FFFFFF"/>
              <w:spacing w:before="0" w:beforeAutospacing="0" w:after="240" w:afterAutospacing="0" w:line="390" w:lineRule="atLeast"/>
              <w:ind w:firstLineChars="700" w:firstLine="1680"/>
              <w:rPr>
                <w:rFonts w:ascii="黑体" w:eastAsia="黑体" w:hAnsi="黑体" w:cs="Arial"/>
                <w:color w:val="4D4D4D"/>
                <w:kern w:val="2"/>
                <w:sz w:val="21"/>
                <w:shd w:val="clear" w:color="auto" w:fill="FFFFFF"/>
              </w:rPr>
            </w:pPr>
            <w:r w:rsidRPr="00FB317C">
              <w:rPr>
                <w:rFonts w:ascii="黑体" w:eastAsia="黑体" w:hAnsi="黑体"/>
                <w:noProof/>
              </w:rPr>
              <w:drawing>
                <wp:inline distT="0" distB="0" distL="0" distR="0" wp14:anchorId="604E71E9" wp14:editId="3C74E065">
                  <wp:extent cx="3284505" cy="602032"/>
                  <wp:effectExtent l="0" t="0" r="0" b="7620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4505" cy="602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148AF9" w14:textId="77777777" w:rsidR="005A0BF5" w:rsidRPr="00FB317C" w:rsidRDefault="005A0BF5" w:rsidP="005A0BF5">
            <w:pPr>
              <w:pStyle w:val="a7"/>
              <w:shd w:val="clear" w:color="auto" w:fill="FFFFFF"/>
              <w:spacing w:before="0" w:beforeAutospacing="0" w:after="240" w:afterAutospacing="0" w:line="390" w:lineRule="atLeast"/>
              <w:rPr>
                <w:rFonts w:ascii="黑体" w:eastAsia="黑体" w:hAnsi="黑体" w:cs="Arial"/>
                <w:color w:val="4D4D4D"/>
                <w:kern w:val="2"/>
                <w:sz w:val="21"/>
                <w:shd w:val="clear" w:color="auto" w:fill="FFFFFF"/>
              </w:rPr>
            </w:pPr>
            <w:r w:rsidRPr="00FB317C">
              <w:rPr>
                <w:rFonts w:ascii="黑体" w:eastAsia="黑体" w:hAnsi="黑体" w:cs="Arial" w:hint="eastAsia"/>
                <w:color w:val="4D4D4D"/>
                <w:kern w:val="2"/>
                <w:sz w:val="21"/>
                <w:shd w:val="clear" w:color="auto" w:fill="FFFFFF"/>
              </w:rPr>
              <w:t>根据公式实现代码如下：</w:t>
            </w:r>
          </w:p>
          <w:p w14:paraId="61245C67" w14:textId="77777777" w:rsidR="00B3435F" w:rsidRPr="00FB317C" w:rsidRDefault="005A0BF5" w:rsidP="00B3435F">
            <w:pPr>
              <w:pStyle w:val="a7"/>
              <w:shd w:val="clear" w:color="auto" w:fill="FFFFFF"/>
              <w:spacing w:before="0" w:beforeAutospacing="0" w:after="240" w:afterAutospacing="0" w:line="390" w:lineRule="atLeast"/>
              <w:rPr>
                <w:rFonts w:ascii="黑体" w:eastAsia="黑体" w:hAnsi="黑体" w:cs="Arial"/>
                <w:color w:val="4D4D4D"/>
                <w:kern w:val="2"/>
                <w:sz w:val="21"/>
                <w:shd w:val="clear" w:color="auto" w:fill="FFFFFF"/>
              </w:rPr>
            </w:pPr>
            <w:r w:rsidRPr="00FB317C">
              <w:rPr>
                <w:rFonts w:ascii="黑体" w:eastAsia="黑体" w:hAnsi="黑体"/>
                <w:noProof/>
              </w:rPr>
              <w:lastRenderedPageBreak/>
              <w:drawing>
                <wp:inline distT="0" distB="0" distL="0" distR="0" wp14:anchorId="6AD159FB" wp14:editId="7C75E379">
                  <wp:extent cx="5759450" cy="3022600"/>
                  <wp:effectExtent l="0" t="0" r="0" b="6350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02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F9D57A" w14:textId="77777777" w:rsidR="005A0BF5" w:rsidRPr="00FB317C" w:rsidRDefault="005A0BF5" w:rsidP="00B3435F">
            <w:pPr>
              <w:pStyle w:val="a7"/>
              <w:shd w:val="clear" w:color="auto" w:fill="FFFFFF"/>
              <w:spacing w:before="0" w:beforeAutospacing="0" w:after="240" w:afterAutospacing="0" w:line="390" w:lineRule="atLeast"/>
              <w:rPr>
                <w:rFonts w:ascii="黑体" w:eastAsia="黑体" w:hAnsi="黑体" w:cs="Arial"/>
                <w:color w:val="4D4D4D"/>
                <w:kern w:val="2"/>
                <w:sz w:val="21"/>
                <w:shd w:val="clear" w:color="auto" w:fill="FFFFFF"/>
              </w:rPr>
            </w:pPr>
            <w:r w:rsidRPr="00FB317C">
              <w:rPr>
                <w:rFonts w:ascii="黑体" w:eastAsia="黑体" w:hAnsi="黑体" w:cs="Arial" w:hint="eastAsia"/>
                <w:color w:val="4D4D4D"/>
                <w:kern w:val="2"/>
                <w:sz w:val="21"/>
                <w:shd w:val="clear" w:color="auto" w:fill="FFFFFF"/>
              </w:rPr>
              <w:t>进行测试结果显示正确</w:t>
            </w:r>
          </w:p>
          <w:p w14:paraId="6D7F7F09" w14:textId="77777777" w:rsidR="005A0BF5" w:rsidRPr="00FB317C" w:rsidRDefault="005A0BF5" w:rsidP="005A0BF5">
            <w:pPr>
              <w:pStyle w:val="a7"/>
              <w:shd w:val="clear" w:color="auto" w:fill="FFFFFF"/>
              <w:spacing w:before="0" w:beforeAutospacing="0" w:after="240" w:afterAutospacing="0" w:line="390" w:lineRule="atLeast"/>
              <w:ind w:firstLineChars="600" w:firstLine="1440"/>
              <w:rPr>
                <w:rFonts w:ascii="黑体" w:eastAsia="黑体" w:hAnsi="黑体" w:cs="Arial"/>
                <w:color w:val="4D4D4D"/>
                <w:kern w:val="2"/>
                <w:sz w:val="21"/>
                <w:shd w:val="clear" w:color="auto" w:fill="FFFFFF"/>
              </w:rPr>
            </w:pPr>
            <w:r w:rsidRPr="00FB317C">
              <w:rPr>
                <w:rFonts w:ascii="黑体" w:eastAsia="黑体" w:hAnsi="黑体"/>
                <w:noProof/>
              </w:rPr>
              <w:drawing>
                <wp:inline distT="0" distB="0" distL="0" distR="0" wp14:anchorId="51A48B5F" wp14:editId="3083A370">
                  <wp:extent cx="4054191" cy="1478408"/>
                  <wp:effectExtent l="0" t="0" r="3810" b="7620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4191" cy="1478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3974AE" w14:textId="77777777" w:rsidR="005A0BF5" w:rsidRPr="00FB317C" w:rsidRDefault="005A0BF5" w:rsidP="00B3435F">
            <w:pPr>
              <w:pStyle w:val="a7"/>
              <w:shd w:val="clear" w:color="auto" w:fill="FFFFFF"/>
              <w:spacing w:before="0" w:beforeAutospacing="0" w:after="240" w:afterAutospacing="0" w:line="390" w:lineRule="atLeast"/>
              <w:rPr>
                <w:rFonts w:ascii="黑体" w:eastAsia="黑体" w:hAnsi="黑体"/>
                <w:b/>
                <w:bCs/>
                <w:color w:val="4F4F4F"/>
                <w:szCs w:val="27"/>
              </w:rPr>
            </w:pPr>
            <w:r w:rsidRPr="00FB317C">
              <w:rPr>
                <w:rFonts w:ascii="黑体" w:eastAsia="黑体" w:hAnsi="黑体" w:hint="eastAsia"/>
                <w:b/>
                <w:bCs/>
                <w:color w:val="4F4F4F"/>
                <w:szCs w:val="27"/>
              </w:rPr>
              <w:t>2</w:t>
            </w:r>
            <w:r w:rsidRPr="00FB317C">
              <w:rPr>
                <w:rFonts w:ascii="黑体" w:eastAsia="黑体" w:hAnsi="黑体"/>
                <w:b/>
                <w:bCs/>
                <w:color w:val="4F4F4F"/>
                <w:szCs w:val="27"/>
              </w:rPr>
              <w:t>. N-dimensional gradient checking</w:t>
            </w:r>
          </w:p>
          <w:p w14:paraId="6A3E0D27" w14:textId="77777777" w:rsidR="005A0BF5" w:rsidRPr="00FB317C" w:rsidRDefault="0001543E" w:rsidP="00B3435F">
            <w:pPr>
              <w:pStyle w:val="a7"/>
              <w:shd w:val="clear" w:color="auto" w:fill="FFFFFF"/>
              <w:spacing w:before="0" w:beforeAutospacing="0" w:after="240" w:afterAutospacing="0" w:line="390" w:lineRule="atLeast"/>
              <w:rPr>
                <w:rFonts w:ascii="黑体" w:eastAsia="黑体" w:hAnsi="黑体" w:cs="Arial"/>
                <w:color w:val="4D4D4D"/>
                <w:kern w:val="2"/>
                <w:sz w:val="21"/>
                <w:shd w:val="clear" w:color="auto" w:fill="FFFFFF"/>
              </w:rPr>
            </w:pPr>
            <w:r w:rsidRPr="00FB317C">
              <w:rPr>
                <w:rFonts w:ascii="黑体" w:eastAsia="黑体" w:hAnsi="黑体" w:cs="Arial" w:hint="eastAsia"/>
                <w:color w:val="4D4D4D"/>
                <w:kern w:val="2"/>
                <w:sz w:val="21"/>
                <w:shd w:val="clear" w:color="auto" w:fill="FFFFFF"/>
              </w:rPr>
              <w:t>实现梯度</w:t>
            </w:r>
            <w:r w:rsidR="00BF60ED" w:rsidRPr="00FB317C">
              <w:rPr>
                <w:rFonts w:ascii="黑体" w:eastAsia="黑体" w:hAnsi="黑体" w:cs="Arial" w:hint="eastAsia"/>
                <w:color w:val="4D4D4D"/>
                <w:kern w:val="2"/>
                <w:sz w:val="21"/>
                <w:shd w:val="clear" w:color="auto" w:fill="FFFFFF"/>
              </w:rPr>
              <w:t>检查的伪代码如下：</w:t>
            </w:r>
            <w:r w:rsidRPr="00FB317C">
              <w:rPr>
                <w:rFonts w:ascii="黑体" w:eastAsia="黑体" w:hAnsi="黑体"/>
                <w:noProof/>
              </w:rPr>
              <w:drawing>
                <wp:inline distT="0" distB="0" distL="0" distR="0" wp14:anchorId="4521D70E" wp14:editId="3E4405FC">
                  <wp:extent cx="5759450" cy="1240155"/>
                  <wp:effectExtent l="0" t="0" r="0" b="0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1240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8B781E" w14:textId="77777777" w:rsidR="005A0BF5" w:rsidRPr="00FB317C" w:rsidRDefault="00D9330F" w:rsidP="00B3435F">
            <w:pPr>
              <w:pStyle w:val="a7"/>
              <w:shd w:val="clear" w:color="auto" w:fill="FFFFFF"/>
              <w:spacing w:before="0" w:beforeAutospacing="0" w:after="240" w:afterAutospacing="0" w:line="390" w:lineRule="atLeast"/>
              <w:rPr>
                <w:rFonts w:ascii="黑体" w:eastAsia="黑体" w:hAnsi="黑体" w:cs="Arial"/>
                <w:color w:val="4D4D4D"/>
                <w:kern w:val="2"/>
                <w:sz w:val="21"/>
                <w:shd w:val="clear" w:color="auto" w:fill="FFFFFF"/>
              </w:rPr>
            </w:pPr>
            <w:r w:rsidRPr="00FB317C">
              <w:rPr>
                <w:rFonts w:ascii="黑体" w:eastAsia="黑体" w:hAnsi="黑体" w:cs="Arial" w:hint="eastAsia"/>
                <w:color w:val="4D4D4D"/>
                <w:kern w:val="2"/>
                <w:sz w:val="21"/>
                <w:shd w:val="clear" w:color="auto" w:fill="FFFFFF"/>
              </w:rPr>
              <w:t>根据公式实现</w:t>
            </w:r>
            <w:r w:rsidR="00BF60ED" w:rsidRPr="00FB317C">
              <w:rPr>
                <w:rFonts w:ascii="黑体" w:eastAsia="黑体" w:hAnsi="黑体" w:cs="Arial" w:hint="eastAsia"/>
                <w:color w:val="4D4D4D"/>
                <w:kern w:val="2"/>
                <w:sz w:val="21"/>
                <w:shd w:val="clear" w:color="auto" w:fill="FFFFFF"/>
              </w:rPr>
              <w:t>代码如下：</w:t>
            </w:r>
          </w:p>
          <w:p w14:paraId="268C06C5" w14:textId="77777777" w:rsidR="00BF60ED" w:rsidRPr="00FB317C" w:rsidRDefault="00BF60ED" w:rsidP="00B3435F">
            <w:pPr>
              <w:pStyle w:val="a7"/>
              <w:shd w:val="clear" w:color="auto" w:fill="FFFFFF"/>
              <w:spacing w:before="0" w:beforeAutospacing="0" w:after="240" w:afterAutospacing="0" w:line="390" w:lineRule="atLeast"/>
              <w:rPr>
                <w:rFonts w:ascii="黑体" w:eastAsia="黑体" w:hAnsi="黑体" w:cs="Arial"/>
                <w:color w:val="4D4D4D"/>
                <w:kern w:val="2"/>
                <w:sz w:val="21"/>
                <w:shd w:val="clear" w:color="auto" w:fill="FFFFFF"/>
              </w:rPr>
            </w:pPr>
            <w:r w:rsidRPr="00FB317C">
              <w:rPr>
                <w:rFonts w:ascii="黑体" w:eastAsia="黑体" w:hAnsi="黑体"/>
                <w:noProof/>
              </w:rPr>
              <w:lastRenderedPageBreak/>
              <w:drawing>
                <wp:inline distT="0" distB="0" distL="0" distR="0" wp14:anchorId="52A65C7A" wp14:editId="53369C8B">
                  <wp:extent cx="5759450" cy="3167380"/>
                  <wp:effectExtent l="0" t="0" r="0" b="0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16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EC6E4F" w14:textId="77777777" w:rsidR="00D9330F" w:rsidRPr="00FB317C" w:rsidRDefault="00D9330F" w:rsidP="00B3435F">
            <w:pPr>
              <w:pStyle w:val="a7"/>
              <w:shd w:val="clear" w:color="auto" w:fill="FFFFFF"/>
              <w:spacing w:before="0" w:beforeAutospacing="0" w:after="240" w:afterAutospacing="0" w:line="390" w:lineRule="atLeast"/>
              <w:rPr>
                <w:rFonts w:ascii="黑体" w:eastAsia="黑体" w:hAnsi="黑体" w:cs="Arial"/>
                <w:color w:val="4D4D4D"/>
                <w:kern w:val="2"/>
                <w:sz w:val="21"/>
                <w:shd w:val="clear" w:color="auto" w:fill="FFFFFF"/>
              </w:rPr>
            </w:pPr>
            <w:r w:rsidRPr="00FB317C">
              <w:rPr>
                <w:rFonts w:ascii="黑体" w:eastAsia="黑体" w:hAnsi="黑体" w:cs="Arial" w:hint="eastAsia"/>
                <w:color w:val="4D4D4D"/>
                <w:kern w:val="2"/>
                <w:sz w:val="21"/>
                <w:shd w:val="clear" w:color="auto" w:fill="FFFFFF"/>
              </w:rPr>
              <w:t>进行测试结果显示</w:t>
            </w:r>
            <w:r w:rsidR="00CB0EC6" w:rsidRPr="00FB317C">
              <w:rPr>
                <w:rFonts w:ascii="黑体" w:eastAsia="黑体" w:hAnsi="黑体" w:cs="Arial" w:hint="eastAsia"/>
                <w:color w:val="4D4D4D"/>
                <w:kern w:val="2"/>
                <w:sz w:val="21"/>
                <w:shd w:val="clear" w:color="auto" w:fill="FFFFFF"/>
              </w:rPr>
              <w:t>与官方文档中的一致</w:t>
            </w:r>
            <w:r w:rsidRPr="00FB317C">
              <w:rPr>
                <w:rFonts w:ascii="黑体" w:eastAsia="黑体" w:hAnsi="黑体" w:cs="Arial" w:hint="eastAsia"/>
                <w:color w:val="4D4D4D"/>
                <w:kern w:val="2"/>
                <w:sz w:val="21"/>
                <w:shd w:val="clear" w:color="auto" w:fill="FFFFFF"/>
              </w:rPr>
              <w:t>：</w:t>
            </w:r>
          </w:p>
          <w:p w14:paraId="5D50B61F" w14:textId="77777777" w:rsidR="00BF60ED" w:rsidRPr="00FB317C" w:rsidRDefault="00A67FE5" w:rsidP="00B3435F">
            <w:pPr>
              <w:pStyle w:val="a7"/>
              <w:shd w:val="clear" w:color="auto" w:fill="FFFFFF"/>
              <w:spacing w:before="0" w:beforeAutospacing="0" w:after="240" w:afterAutospacing="0" w:line="390" w:lineRule="atLeast"/>
              <w:rPr>
                <w:rFonts w:ascii="黑体" w:eastAsia="黑体" w:hAnsi="黑体" w:cs="Arial"/>
                <w:color w:val="4D4D4D"/>
                <w:kern w:val="2"/>
                <w:sz w:val="21"/>
                <w:shd w:val="clear" w:color="auto" w:fill="FFFFFF"/>
              </w:rPr>
            </w:pPr>
            <w:r w:rsidRPr="00FB317C">
              <w:rPr>
                <w:rFonts w:ascii="黑体" w:eastAsia="黑体" w:hAnsi="黑体"/>
                <w:noProof/>
              </w:rPr>
              <w:drawing>
                <wp:inline distT="0" distB="0" distL="0" distR="0" wp14:anchorId="712073BC" wp14:editId="0504DB14">
                  <wp:extent cx="5759450" cy="1964055"/>
                  <wp:effectExtent l="0" t="0" r="0" b="0"/>
                  <wp:docPr id="83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1964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67B2E7" w14:textId="77777777" w:rsidR="00A67FE5" w:rsidRPr="00FB317C" w:rsidRDefault="00A67FE5" w:rsidP="00F96C52">
            <w:pPr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结果说明</w:t>
            </w:r>
            <w:proofErr w:type="spellStart"/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backward_propagation_n</w:t>
            </w:r>
            <w:proofErr w:type="spellEnd"/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 xml:space="preserve"> 代码中似乎有错，通过实现梯度检查，检查dW2 和db1纠正错误，修改代码如下：</w:t>
            </w:r>
          </w:p>
          <w:p w14:paraId="31473A7C" w14:textId="77777777" w:rsidR="00A67FE5" w:rsidRPr="00FB317C" w:rsidRDefault="00A67FE5" w:rsidP="00F96C52">
            <w:pPr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  <w:r w:rsidRPr="00FB317C">
              <w:rPr>
                <w:rFonts w:ascii="黑体" w:eastAsia="黑体" w:hAnsi="黑体"/>
                <w:noProof/>
              </w:rPr>
              <w:drawing>
                <wp:inline distT="0" distB="0" distL="0" distR="0" wp14:anchorId="26553169" wp14:editId="2D5543E4">
                  <wp:extent cx="5759450" cy="1497330"/>
                  <wp:effectExtent l="0" t="0" r="0" b="7620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1497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9B768C" w14:textId="77777777" w:rsidR="00A67FE5" w:rsidRPr="00FB317C" w:rsidRDefault="00A67FE5" w:rsidP="00F96C52">
            <w:pPr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已修复</w:t>
            </w:r>
            <w:r w:rsidR="00E433E7"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完成后</w:t>
            </w:r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，重新运行梯度检查</w:t>
            </w:r>
            <w:r w:rsidR="00E433E7"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，测试结果显示正确</w:t>
            </w:r>
          </w:p>
          <w:p w14:paraId="2B1FA7FC" w14:textId="77777777" w:rsidR="00E433E7" w:rsidRPr="00FB317C" w:rsidRDefault="00E433E7" w:rsidP="00F96C52">
            <w:pPr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  <w:r w:rsidRPr="00FB317C">
              <w:rPr>
                <w:rFonts w:ascii="黑体" w:eastAsia="黑体" w:hAnsi="黑体"/>
                <w:noProof/>
              </w:rPr>
              <w:lastRenderedPageBreak/>
              <w:drawing>
                <wp:inline distT="0" distB="0" distL="0" distR="0" wp14:anchorId="3B1A44E4" wp14:editId="79D1A81B">
                  <wp:extent cx="5759450" cy="852170"/>
                  <wp:effectExtent l="0" t="0" r="0" b="508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85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7C4131" w14:textId="77777777" w:rsidR="00E433E7" w:rsidRPr="00FB317C" w:rsidRDefault="00E433E7" w:rsidP="00F96C52">
            <w:pPr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</w:p>
          <w:p w14:paraId="51DDDC0D" w14:textId="77777777" w:rsidR="001E693A" w:rsidRPr="00FB317C" w:rsidRDefault="00F54C0E" w:rsidP="00F96C52">
            <w:pPr>
              <w:rPr>
                <w:rFonts w:ascii="黑体" w:eastAsia="黑体" w:hAnsi="黑体" w:cs="宋体"/>
                <w:b/>
                <w:bCs/>
                <w:color w:val="4F4F4F"/>
                <w:kern w:val="0"/>
                <w:sz w:val="27"/>
                <w:szCs w:val="27"/>
              </w:rPr>
            </w:pPr>
            <w:r w:rsidRPr="00FB317C">
              <w:rPr>
                <w:rFonts w:ascii="黑体" w:eastAsia="黑体" w:hAnsi="黑体" w:cs="宋体" w:hint="eastAsia"/>
                <w:b/>
                <w:bCs/>
                <w:color w:val="4F4F4F"/>
                <w:kern w:val="0"/>
                <w:sz w:val="27"/>
                <w:szCs w:val="27"/>
              </w:rPr>
              <w:t>步骤</w:t>
            </w:r>
            <w:r w:rsidR="00CE5527" w:rsidRPr="00FB317C">
              <w:rPr>
                <w:rFonts w:ascii="黑体" w:eastAsia="黑体" w:hAnsi="黑体" w:cs="宋体" w:hint="eastAsia"/>
                <w:b/>
                <w:bCs/>
                <w:color w:val="4F4F4F"/>
                <w:kern w:val="0"/>
                <w:sz w:val="27"/>
                <w:szCs w:val="27"/>
              </w:rPr>
              <w:t>三</w:t>
            </w:r>
            <w:r w:rsidRPr="00FB317C">
              <w:rPr>
                <w:rFonts w:ascii="黑体" w:eastAsia="黑体" w:hAnsi="黑体" w:cs="宋体" w:hint="eastAsia"/>
                <w:b/>
                <w:bCs/>
                <w:color w:val="4F4F4F"/>
                <w:kern w:val="0"/>
                <w:sz w:val="27"/>
                <w:szCs w:val="27"/>
              </w:rPr>
              <w:t xml:space="preserve"> </w:t>
            </w:r>
            <w:r w:rsidRPr="00FB317C">
              <w:rPr>
                <w:rFonts w:ascii="黑体" w:eastAsia="黑体" w:hAnsi="黑体" w:cs="宋体"/>
                <w:b/>
                <w:bCs/>
                <w:color w:val="4F4F4F"/>
                <w:kern w:val="0"/>
                <w:sz w:val="27"/>
                <w:szCs w:val="27"/>
              </w:rPr>
              <w:t>Optimization</w:t>
            </w:r>
          </w:p>
          <w:p w14:paraId="474FC440" w14:textId="77777777" w:rsidR="00F54C0E" w:rsidRPr="00FB317C" w:rsidRDefault="00F54C0E" w:rsidP="00F54C0E">
            <w:pPr>
              <w:pStyle w:val="a7"/>
              <w:shd w:val="clear" w:color="auto" w:fill="FFFFFF"/>
              <w:spacing w:before="0" w:beforeAutospacing="0" w:after="240" w:afterAutospacing="0" w:line="390" w:lineRule="atLeast"/>
              <w:rPr>
                <w:rFonts w:ascii="黑体" w:eastAsia="黑体" w:hAnsi="黑体" w:cs="Arial"/>
                <w:color w:val="4D4D4D"/>
                <w:kern w:val="2"/>
                <w:shd w:val="clear" w:color="auto" w:fill="FFFFFF"/>
              </w:rPr>
            </w:pPr>
            <w:r w:rsidRPr="00FB317C">
              <w:rPr>
                <w:rFonts w:ascii="黑体" w:eastAsia="黑体" w:hAnsi="黑体" w:cs="Arial"/>
                <w:color w:val="4D4D4D"/>
                <w:kern w:val="2"/>
                <w:sz w:val="21"/>
                <w:shd w:val="clear" w:color="auto" w:fill="FFFFFF"/>
              </w:rPr>
              <w:t>在深度学习中，如果数据</w:t>
            </w:r>
            <w:proofErr w:type="gramStart"/>
            <w:r w:rsidRPr="00FB317C">
              <w:rPr>
                <w:rFonts w:ascii="黑体" w:eastAsia="黑体" w:hAnsi="黑体" w:cs="Arial"/>
                <w:color w:val="4D4D4D"/>
                <w:kern w:val="2"/>
                <w:sz w:val="21"/>
                <w:shd w:val="clear" w:color="auto" w:fill="FFFFFF"/>
              </w:rPr>
              <w:t>集没有</w:t>
            </w:r>
            <w:proofErr w:type="gramEnd"/>
            <w:r w:rsidRPr="00FB317C">
              <w:rPr>
                <w:rFonts w:ascii="黑体" w:eastAsia="黑体" w:hAnsi="黑体" w:cs="Arial"/>
                <w:color w:val="4D4D4D"/>
                <w:kern w:val="2"/>
                <w:sz w:val="21"/>
                <w:shd w:val="clear" w:color="auto" w:fill="FFFFFF"/>
              </w:rPr>
              <w:t>足够大的话，可能会导致一些过拟合的问题。过拟合导致的结果就是在训练集上有着很高的精确度，但是在遇到新的样本时，精确度下降会很严重。为了避免过拟合的问题，</w:t>
            </w:r>
            <w:r w:rsidRPr="00FB317C">
              <w:rPr>
                <w:rFonts w:ascii="黑体" w:eastAsia="黑体" w:hAnsi="黑体" w:cs="Arial" w:hint="eastAsia"/>
                <w:color w:val="4D4D4D"/>
                <w:kern w:val="2"/>
                <w:sz w:val="21"/>
                <w:shd w:val="clear" w:color="auto" w:fill="FFFFFF"/>
              </w:rPr>
              <w:t>使用</w:t>
            </w:r>
            <w:r w:rsidRPr="00FB317C">
              <w:rPr>
                <w:rFonts w:ascii="黑体" w:eastAsia="黑体" w:hAnsi="黑体" w:cs="Arial"/>
                <w:color w:val="4D4D4D"/>
                <w:kern w:val="2"/>
                <w:sz w:val="21"/>
                <w:shd w:val="clear" w:color="auto" w:fill="FFFFFF"/>
              </w:rPr>
              <w:t>正则化</w:t>
            </w:r>
            <w:r w:rsidRPr="00FB317C">
              <w:rPr>
                <w:rFonts w:ascii="黑体" w:eastAsia="黑体" w:hAnsi="黑体" w:cs="Arial" w:hint="eastAsia"/>
                <w:color w:val="4D4D4D"/>
                <w:kern w:val="2"/>
                <w:shd w:val="clear" w:color="auto" w:fill="FFFFFF"/>
              </w:rPr>
              <w:t>的方式</w:t>
            </w:r>
          </w:p>
          <w:p w14:paraId="5A28A9CF" w14:textId="77777777" w:rsidR="00F54C0E" w:rsidRPr="00FB317C" w:rsidRDefault="00F54C0E" w:rsidP="009B3A6D">
            <w:pPr>
              <w:pStyle w:val="a7"/>
              <w:numPr>
                <w:ilvl w:val="0"/>
                <w:numId w:val="27"/>
              </w:numPr>
              <w:shd w:val="clear" w:color="auto" w:fill="FFFFFF"/>
              <w:spacing w:before="0" w:beforeAutospacing="0" w:after="240" w:afterAutospacing="0" w:line="390" w:lineRule="atLeast"/>
              <w:rPr>
                <w:rFonts w:ascii="黑体" w:eastAsia="黑体" w:hAnsi="黑体"/>
                <w:b/>
                <w:bCs/>
                <w:color w:val="4F4F4F"/>
                <w:szCs w:val="27"/>
              </w:rPr>
            </w:pPr>
            <w:r w:rsidRPr="00FB317C">
              <w:rPr>
                <w:rFonts w:ascii="黑体" w:eastAsia="黑体" w:hAnsi="黑体"/>
                <w:b/>
                <w:bCs/>
                <w:color w:val="4F4F4F"/>
                <w:szCs w:val="27"/>
              </w:rPr>
              <w:t>Gradient Descent</w:t>
            </w:r>
          </w:p>
          <w:p w14:paraId="65074CE1" w14:textId="77777777" w:rsidR="009B3A6D" w:rsidRPr="00FB317C" w:rsidRDefault="009B3A6D" w:rsidP="008C5918">
            <w:pPr>
              <w:pStyle w:val="a7"/>
              <w:shd w:val="clear" w:color="auto" w:fill="FFFFFF"/>
              <w:spacing w:before="0" w:beforeAutospacing="0" w:after="240" w:afterAutospacing="0" w:line="390" w:lineRule="atLeast"/>
              <w:rPr>
                <w:rFonts w:ascii="黑体" w:eastAsia="黑体" w:hAnsi="黑体" w:cs="Arial"/>
                <w:color w:val="4D4D4D"/>
                <w:kern w:val="2"/>
                <w:sz w:val="21"/>
                <w:shd w:val="clear" w:color="auto" w:fill="FFFFFF"/>
              </w:rPr>
            </w:pPr>
            <w:r w:rsidRPr="00FB317C">
              <w:rPr>
                <w:rFonts w:ascii="黑体" w:eastAsia="黑体" w:hAnsi="黑体" w:cs="Arial" w:hint="eastAsia"/>
                <w:color w:val="4D4D4D"/>
                <w:kern w:val="2"/>
                <w:sz w:val="21"/>
                <w:shd w:val="clear" w:color="auto" w:fill="FFFFFF"/>
              </w:rPr>
              <w:t>梯度下降参数更新规则</w:t>
            </w:r>
            <w:r w:rsidR="008C5918" w:rsidRPr="00FB317C">
              <w:rPr>
                <w:rFonts w:ascii="黑体" w:eastAsia="黑体" w:hAnsi="黑体" w:cs="Arial" w:hint="eastAsia"/>
                <w:color w:val="4D4D4D"/>
                <w:kern w:val="2"/>
                <w:sz w:val="21"/>
                <w:shd w:val="clear" w:color="auto" w:fill="FFFFFF"/>
              </w:rPr>
              <w:t>：</w:t>
            </w:r>
          </w:p>
          <w:p w14:paraId="641D360B" w14:textId="77777777" w:rsidR="00F54C0E" w:rsidRPr="00FB317C" w:rsidRDefault="009B3A6D" w:rsidP="009B3A6D">
            <w:pPr>
              <w:pStyle w:val="a7"/>
              <w:shd w:val="clear" w:color="auto" w:fill="FFFFFF"/>
              <w:spacing w:before="0" w:beforeAutospacing="0" w:after="240" w:afterAutospacing="0" w:line="390" w:lineRule="atLeast"/>
              <w:ind w:left="408" w:firstLineChars="800" w:firstLine="1920"/>
              <w:rPr>
                <w:rFonts w:ascii="黑体" w:eastAsia="黑体" w:hAnsi="黑体"/>
                <w:szCs w:val="20"/>
              </w:rPr>
            </w:pPr>
            <w:r w:rsidRPr="00FB317C">
              <w:rPr>
                <w:rFonts w:ascii="黑体" w:eastAsia="黑体" w:hAnsi="黑体"/>
                <w:noProof/>
              </w:rPr>
              <w:drawing>
                <wp:inline distT="0" distB="0" distL="0" distR="0" wp14:anchorId="7B2B065F" wp14:editId="3CA06060">
                  <wp:extent cx="2103302" cy="807790"/>
                  <wp:effectExtent l="0" t="0" r="0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302" cy="80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AF29D3" w14:textId="77777777" w:rsidR="00E435A4" w:rsidRPr="00FB317C" w:rsidRDefault="00E435A4" w:rsidP="00E435A4">
            <w:pPr>
              <w:pStyle w:val="a7"/>
              <w:shd w:val="clear" w:color="auto" w:fill="FFFFFF"/>
              <w:spacing w:before="0" w:beforeAutospacing="0" w:after="240" w:afterAutospacing="0" w:line="390" w:lineRule="atLeast"/>
              <w:rPr>
                <w:rFonts w:ascii="黑体" w:eastAsia="黑体" w:hAnsi="黑体" w:cs="Arial"/>
                <w:color w:val="4D4D4D"/>
                <w:kern w:val="2"/>
                <w:sz w:val="21"/>
                <w:shd w:val="clear" w:color="auto" w:fill="FFFFFF"/>
              </w:rPr>
            </w:pPr>
            <w:r w:rsidRPr="00FB317C">
              <w:rPr>
                <w:rFonts w:ascii="黑体" w:eastAsia="黑体" w:hAnsi="黑体" w:cs="Arial" w:hint="eastAsia"/>
                <w:color w:val="4D4D4D"/>
                <w:kern w:val="2"/>
                <w:sz w:val="21"/>
                <w:shd w:val="clear" w:color="auto" w:fill="FFFFFF"/>
              </w:rPr>
              <w:t>根据公式实现代码如下：</w:t>
            </w:r>
          </w:p>
          <w:p w14:paraId="0DE457BA" w14:textId="77777777" w:rsidR="009B3A6D" w:rsidRPr="00FB317C" w:rsidRDefault="00504432" w:rsidP="009B3A6D">
            <w:pPr>
              <w:pStyle w:val="a7"/>
              <w:shd w:val="clear" w:color="auto" w:fill="FFFFFF"/>
              <w:spacing w:before="0" w:beforeAutospacing="0" w:after="240" w:afterAutospacing="0" w:line="390" w:lineRule="atLeast"/>
              <w:rPr>
                <w:rFonts w:ascii="黑体" w:eastAsia="黑体" w:hAnsi="黑体" w:hint="eastAsia"/>
                <w:szCs w:val="20"/>
              </w:rPr>
            </w:pPr>
            <w:r w:rsidRPr="00FB317C">
              <w:rPr>
                <w:rFonts w:ascii="黑体" w:eastAsia="黑体" w:hAnsi="黑体"/>
                <w:noProof/>
              </w:rPr>
              <w:drawing>
                <wp:inline distT="0" distB="0" distL="0" distR="0" wp14:anchorId="6F9E1212" wp14:editId="1E283C85">
                  <wp:extent cx="5759450" cy="819785"/>
                  <wp:effectExtent l="0" t="0" r="0" b="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819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062668" w14:textId="77777777" w:rsidR="006519AF" w:rsidRPr="00FB317C" w:rsidRDefault="006519AF" w:rsidP="006519AF">
            <w:pPr>
              <w:pStyle w:val="a7"/>
              <w:shd w:val="clear" w:color="auto" w:fill="FFFFFF"/>
              <w:spacing w:after="240" w:line="390" w:lineRule="atLeast"/>
              <w:rPr>
                <w:rFonts w:ascii="黑体" w:eastAsia="黑体" w:hAnsi="黑体"/>
                <w:b/>
                <w:bCs/>
                <w:color w:val="4F4F4F"/>
                <w:szCs w:val="27"/>
              </w:rPr>
            </w:pPr>
            <w:r w:rsidRPr="00FB317C">
              <w:rPr>
                <w:rFonts w:ascii="黑体" w:eastAsia="黑体" w:hAnsi="黑体" w:hint="eastAsia"/>
                <w:b/>
                <w:bCs/>
                <w:color w:val="4F4F4F"/>
                <w:szCs w:val="27"/>
              </w:rPr>
              <w:t>2</w:t>
            </w:r>
            <w:r w:rsidRPr="00FB317C">
              <w:rPr>
                <w:rFonts w:ascii="黑体" w:eastAsia="黑体" w:hAnsi="黑体"/>
                <w:b/>
                <w:bCs/>
                <w:color w:val="4F4F4F"/>
                <w:szCs w:val="27"/>
              </w:rPr>
              <w:t>. Mini-Batch Gradient descent</w:t>
            </w:r>
          </w:p>
          <w:p w14:paraId="62FC2138" w14:textId="77777777" w:rsidR="009B3A6D" w:rsidRPr="00FB317C" w:rsidRDefault="006519AF" w:rsidP="00A97535">
            <w:pPr>
              <w:pStyle w:val="a7"/>
              <w:shd w:val="clear" w:color="auto" w:fill="FFFFFF"/>
              <w:spacing w:before="0" w:beforeAutospacing="0" w:after="240" w:afterAutospacing="0" w:line="390" w:lineRule="atLeast"/>
              <w:rPr>
                <w:rFonts w:ascii="黑体" w:eastAsia="黑体" w:hAnsi="黑体" w:cs="Arial"/>
                <w:color w:val="4D4D4D"/>
                <w:kern w:val="2"/>
                <w:sz w:val="21"/>
                <w:shd w:val="clear" w:color="auto" w:fill="FFFFFF"/>
              </w:rPr>
            </w:pPr>
            <w:r w:rsidRPr="00FB317C">
              <w:rPr>
                <w:rFonts w:ascii="黑体" w:eastAsia="黑体" w:hAnsi="黑体" w:cs="Arial" w:hint="eastAsia"/>
                <w:color w:val="4D4D4D"/>
                <w:kern w:val="2"/>
                <w:sz w:val="21"/>
                <w:shd w:val="clear" w:color="auto" w:fill="FFFFFF"/>
              </w:rPr>
              <w:t>首先从训练集（X，Y）构建小批量，</w:t>
            </w:r>
            <w:r w:rsidR="00A97535" w:rsidRPr="00FB317C">
              <w:rPr>
                <w:rFonts w:ascii="黑体" w:eastAsia="黑体" w:hAnsi="黑体" w:cs="Arial" w:hint="eastAsia"/>
                <w:color w:val="4D4D4D"/>
                <w:kern w:val="2"/>
                <w:sz w:val="21"/>
                <w:shd w:val="clear" w:color="auto" w:fill="FFFFFF"/>
              </w:rPr>
              <w:t>创建训练集 (X, Y) 的混洗版本， X 和 Y 的每一列代表一个训练示例。将混洗后的 (X, Y) 分成大小为“</w:t>
            </w:r>
            <w:proofErr w:type="spellStart"/>
            <w:r w:rsidR="00A97535" w:rsidRPr="00FB317C">
              <w:rPr>
                <w:rFonts w:ascii="黑体" w:eastAsia="黑体" w:hAnsi="黑体" w:cs="Arial" w:hint="eastAsia"/>
                <w:color w:val="4D4D4D"/>
                <w:kern w:val="2"/>
                <w:sz w:val="21"/>
                <w:shd w:val="clear" w:color="auto" w:fill="FFFFFF"/>
              </w:rPr>
              <w:t>mini_batch_size</w:t>
            </w:r>
            <w:proofErr w:type="spellEnd"/>
            <w:r w:rsidR="00A97535" w:rsidRPr="00FB317C">
              <w:rPr>
                <w:rFonts w:ascii="黑体" w:eastAsia="黑体" w:hAnsi="黑体" w:cs="Arial" w:hint="eastAsia"/>
                <w:color w:val="4D4D4D"/>
                <w:kern w:val="2"/>
                <w:sz w:val="21"/>
                <w:shd w:val="clear" w:color="auto" w:fill="FFFFFF"/>
              </w:rPr>
              <w:t>”（此处为 64）的小批量</w:t>
            </w:r>
            <w:r w:rsidR="00673FB1" w:rsidRPr="00FB317C">
              <w:rPr>
                <w:rFonts w:ascii="黑体" w:eastAsia="黑体" w:hAnsi="黑体" w:cs="Arial" w:hint="eastAsia"/>
                <w:color w:val="4D4D4D"/>
                <w:kern w:val="2"/>
                <w:sz w:val="21"/>
                <w:shd w:val="clear" w:color="auto" w:fill="FFFFFF"/>
              </w:rPr>
              <w:t>，更新公式如下：</w:t>
            </w:r>
          </w:p>
          <w:p w14:paraId="7D935F72" w14:textId="77777777" w:rsidR="00673FB1" w:rsidRPr="00FB317C" w:rsidRDefault="00673FB1" w:rsidP="00A97535">
            <w:pPr>
              <w:pStyle w:val="a7"/>
              <w:shd w:val="clear" w:color="auto" w:fill="FFFFFF"/>
              <w:spacing w:before="0" w:beforeAutospacing="0" w:after="240" w:afterAutospacing="0" w:line="390" w:lineRule="atLeast"/>
              <w:rPr>
                <w:rFonts w:ascii="黑体" w:eastAsia="黑体" w:hAnsi="黑体"/>
                <w:szCs w:val="20"/>
              </w:rPr>
            </w:pPr>
            <w:r w:rsidRPr="00FB317C">
              <w:rPr>
                <w:rFonts w:ascii="黑体" w:eastAsia="黑体" w:hAnsi="黑体"/>
                <w:noProof/>
              </w:rPr>
              <w:drawing>
                <wp:inline distT="0" distB="0" distL="0" distR="0" wp14:anchorId="08A67716" wp14:editId="75334661">
                  <wp:extent cx="5495238" cy="504762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238" cy="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C18D28" w14:textId="77777777" w:rsidR="00673FB1" w:rsidRPr="00FB317C" w:rsidRDefault="00673FB1" w:rsidP="00A97535">
            <w:pPr>
              <w:pStyle w:val="a7"/>
              <w:shd w:val="clear" w:color="auto" w:fill="FFFFFF"/>
              <w:spacing w:before="0" w:beforeAutospacing="0" w:after="240" w:afterAutospacing="0" w:line="390" w:lineRule="atLeast"/>
              <w:rPr>
                <w:rFonts w:ascii="黑体" w:eastAsia="黑体" w:hAnsi="黑体" w:cs="Arial"/>
                <w:color w:val="4D4D4D"/>
                <w:kern w:val="2"/>
                <w:sz w:val="21"/>
                <w:shd w:val="clear" w:color="auto" w:fill="FFFFFF"/>
              </w:rPr>
            </w:pPr>
            <w:r w:rsidRPr="00FB317C">
              <w:rPr>
                <w:rFonts w:ascii="黑体" w:eastAsia="黑体" w:hAnsi="黑体" w:cs="Arial" w:hint="eastAsia"/>
                <w:color w:val="4D4D4D"/>
                <w:kern w:val="2"/>
                <w:sz w:val="21"/>
                <w:shd w:val="clear" w:color="auto" w:fill="FFFFFF"/>
              </w:rPr>
              <w:t>实现代码如下：</w:t>
            </w:r>
          </w:p>
          <w:p w14:paraId="3150EB02" w14:textId="77777777" w:rsidR="00673FB1" w:rsidRPr="00FB317C" w:rsidRDefault="00673FB1" w:rsidP="00A97535">
            <w:pPr>
              <w:pStyle w:val="a7"/>
              <w:shd w:val="clear" w:color="auto" w:fill="FFFFFF"/>
              <w:spacing w:before="0" w:beforeAutospacing="0" w:after="240" w:afterAutospacing="0" w:line="390" w:lineRule="atLeast"/>
              <w:rPr>
                <w:rFonts w:ascii="黑体" w:eastAsia="黑体" w:hAnsi="黑体"/>
                <w:szCs w:val="20"/>
              </w:rPr>
            </w:pPr>
            <w:r w:rsidRPr="00FB317C">
              <w:rPr>
                <w:rFonts w:ascii="黑体" w:eastAsia="黑体" w:hAnsi="黑体"/>
                <w:noProof/>
              </w:rPr>
              <w:lastRenderedPageBreak/>
              <w:drawing>
                <wp:inline distT="0" distB="0" distL="0" distR="0" wp14:anchorId="4B1FEAB4" wp14:editId="227BD1C9">
                  <wp:extent cx="5759450" cy="2391410"/>
                  <wp:effectExtent l="0" t="0" r="0" b="889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2391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547D67" w14:textId="77777777" w:rsidR="001B183A" w:rsidRPr="00FB317C" w:rsidRDefault="001B183A" w:rsidP="001B183A">
            <w:pPr>
              <w:pStyle w:val="a7"/>
              <w:shd w:val="clear" w:color="auto" w:fill="FFFFFF"/>
              <w:spacing w:before="0" w:beforeAutospacing="0" w:after="240" w:afterAutospacing="0" w:line="390" w:lineRule="atLeast"/>
              <w:rPr>
                <w:rFonts w:ascii="黑体" w:eastAsia="黑体" w:hAnsi="黑体"/>
                <w:b/>
                <w:bCs/>
                <w:color w:val="4F4F4F"/>
                <w:szCs w:val="27"/>
              </w:rPr>
            </w:pPr>
            <w:r w:rsidRPr="00FB317C">
              <w:rPr>
                <w:rFonts w:ascii="黑体" w:eastAsia="黑体" w:hAnsi="黑体"/>
                <w:b/>
                <w:bCs/>
                <w:color w:val="4F4F4F"/>
                <w:szCs w:val="27"/>
              </w:rPr>
              <w:t>3.Momentum</w:t>
            </w:r>
          </w:p>
          <w:p w14:paraId="2C5B8B72" w14:textId="77777777" w:rsidR="001B183A" w:rsidRPr="00FB317C" w:rsidRDefault="001B183A" w:rsidP="001B183A">
            <w:pPr>
              <w:pStyle w:val="a7"/>
              <w:shd w:val="clear" w:color="auto" w:fill="FFFFFF"/>
              <w:spacing w:after="240" w:line="390" w:lineRule="atLeast"/>
              <w:rPr>
                <w:rFonts w:ascii="黑体" w:eastAsia="黑体" w:hAnsi="黑体"/>
                <w:b/>
                <w:bCs/>
                <w:color w:val="4F4F4F"/>
                <w:szCs w:val="27"/>
              </w:rPr>
            </w:pPr>
            <w:r w:rsidRPr="00FB317C">
              <w:rPr>
                <w:rFonts w:ascii="黑体" w:eastAsia="黑体" w:hAnsi="黑体" w:cs="Arial" w:hint="eastAsia"/>
                <w:color w:val="4D4D4D"/>
                <w:kern w:val="2"/>
                <w:sz w:val="21"/>
                <w:shd w:val="clear" w:color="auto" w:fill="FFFFFF"/>
              </w:rPr>
              <w:t>小批量梯度下降只看到一个样本子集后进行参数更新，更新的方向有一定的差异，所以小批量梯度下降所采取的路径会“振荡”向收敛。 使用动量可以减少这些振荡。Momentum 考虑了过去的梯度来平滑更新。 将先前梯度的“方向”存储在变量 v 中</w:t>
            </w:r>
            <w:r w:rsidRPr="00FB317C">
              <w:rPr>
                <w:rFonts w:ascii="黑体" w:eastAsia="黑体" w:hAnsi="黑体" w:cs="Arial" w:hint="eastAsia"/>
                <w:color w:val="4D4D4D"/>
                <w:kern w:val="2"/>
                <w:sz w:val="21"/>
                <w:shd w:val="clear" w:color="auto" w:fill="FFFFFF"/>
              </w:rPr>
              <w:t>，是指</w:t>
            </w:r>
            <w:r w:rsidRPr="00FB317C">
              <w:rPr>
                <w:rFonts w:ascii="黑体" w:eastAsia="黑体" w:hAnsi="黑体" w:cs="Arial" w:hint="eastAsia"/>
                <w:color w:val="4D4D4D"/>
                <w:kern w:val="2"/>
                <w:sz w:val="21"/>
                <w:shd w:val="clear" w:color="auto" w:fill="FFFFFF"/>
              </w:rPr>
              <w:t>先前步骤梯度的指数加权平均值</w:t>
            </w:r>
            <w:r w:rsidRPr="00FB317C">
              <w:rPr>
                <w:rFonts w:ascii="黑体" w:eastAsia="黑体" w:hAnsi="黑体" w:cs="Arial" w:hint="eastAsia"/>
                <w:color w:val="4D4D4D"/>
                <w:kern w:val="2"/>
                <w:sz w:val="21"/>
                <w:shd w:val="clear" w:color="auto" w:fill="FFFFFF"/>
              </w:rPr>
              <w:t>，</w:t>
            </w:r>
            <w:r w:rsidRPr="00FB317C">
              <w:rPr>
                <w:rFonts w:ascii="黑体" w:eastAsia="黑体" w:hAnsi="黑体" w:cs="Arial" w:hint="eastAsia"/>
                <w:color w:val="4D4D4D"/>
                <w:kern w:val="2"/>
                <w:sz w:val="21"/>
                <w:shd w:val="clear" w:color="auto" w:fill="FFFFFF"/>
              </w:rPr>
              <w:t>也可以将 v 视为滚下山坡的球的“速度”，根据坡度/坡度的方向增加速度（和动量）</w:t>
            </w:r>
          </w:p>
          <w:p w14:paraId="4F0162A3" w14:textId="77777777" w:rsidR="001B183A" w:rsidRPr="00FB317C" w:rsidRDefault="00971EC5" w:rsidP="001B183A">
            <w:pPr>
              <w:pStyle w:val="a7"/>
              <w:shd w:val="clear" w:color="auto" w:fill="FFFFFF"/>
              <w:spacing w:before="0" w:beforeAutospacing="0" w:after="240" w:afterAutospacing="0" w:line="390" w:lineRule="atLeast"/>
              <w:rPr>
                <w:rFonts w:ascii="黑体" w:eastAsia="黑体" w:hAnsi="黑体" w:cs="Arial"/>
                <w:color w:val="4D4D4D"/>
                <w:kern w:val="2"/>
                <w:sz w:val="21"/>
                <w:shd w:val="clear" w:color="auto" w:fill="FFFFFF"/>
              </w:rPr>
            </w:pPr>
            <w:r w:rsidRPr="00FB317C">
              <w:rPr>
                <w:rFonts w:ascii="黑体" w:eastAsia="黑体" w:hAnsi="黑体" w:cs="Arial" w:hint="eastAsia"/>
                <w:color w:val="4D4D4D"/>
                <w:kern w:val="2"/>
                <w:sz w:val="21"/>
                <w:shd w:val="clear" w:color="auto" w:fill="FFFFFF"/>
              </w:rPr>
              <w:t>更新公式如下：</w:t>
            </w:r>
          </w:p>
          <w:p w14:paraId="0331F956" w14:textId="77777777" w:rsidR="00971EC5" w:rsidRPr="00FB317C" w:rsidRDefault="00971EC5" w:rsidP="001B183A">
            <w:pPr>
              <w:pStyle w:val="a7"/>
              <w:shd w:val="clear" w:color="auto" w:fill="FFFFFF"/>
              <w:spacing w:before="0" w:beforeAutospacing="0" w:after="240" w:afterAutospacing="0" w:line="390" w:lineRule="atLeast"/>
              <w:rPr>
                <w:rFonts w:ascii="黑体" w:eastAsia="黑体" w:hAnsi="黑体" w:hint="eastAsia"/>
                <w:b/>
                <w:bCs/>
                <w:color w:val="4F4F4F"/>
                <w:szCs w:val="27"/>
              </w:rPr>
            </w:pPr>
            <w:r w:rsidRPr="00FB317C">
              <w:rPr>
                <w:rFonts w:ascii="黑体" w:eastAsia="黑体" w:hAnsi="黑体"/>
                <w:noProof/>
              </w:rPr>
              <w:drawing>
                <wp:inline distT="0" distB="0" distL="0" distR="0" wp14:anchorId="032BD00F" wp14:editId="42D9803A">
                  <wp:extent cx="5759450" cy="40576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405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36FDDC" w14:textId="77777777" w:rsidR="001B183A" w:rsidRPr="00FB317C" w:rsidRDefault="00971EC5" w:rsidP="001B183A">
            <w:pPr>
              <w:pStyle w:val="a7"/>
              <w:shd w:val="clear" w:color="auto" w:fill="FFFFFF"/>
              <w:spacing w:before="0" w:beforeAutospacing="0" w:after="240" w:afterAutospacing="0" w:line="390" w:lineRule="atLeast"/>
              <w:rPr>
                <w:rFonts w:ascii="黑体" w:eastAsia="黑体" w:hAnsi="黑体" w:cs="Arial"/>
                <w:color w:val="4D4D4D"/>
                <w:kern w:val="2"/>
                <w:sz w:val="21"/>
                <w:shd w:val="clear" w:color="auto" w:fill="FFFFFF"/>
              </w:rPr>
            </w:pPr>
            <w:r w:rsidRPr="00FB317C">
              <w:rPr>
                <w:rFonts w:ascii="黑体" w:eastAsia="黑体" w:hAnsi="黑体" w:cs="Arial" w:hint="eastAsia"/>
                <w:color w:val="4D4D4D"/>
                <w:kern w:val="2"/>
                <w:sz w:val="21"/>
                <w:shd w:val="clear" w:color="auto" w:fill="FFFFFF"/>
              </w:rPr>
              <w:t>实现代码如下：</w:t>
            </w:r>
          </w:p>
          <w:p w14:paraId="6BB59B71" w14:textId="77777777" w:rsidR="001B183A" w:rsidRPr="00FB317C" w:rsidRDefault="00971EC5" w:rsidP="001B183A">
            <w:pPr>
              <w:pStyle w:val="a7"/>
              <w:shd w:val="clear" w:color="auto" w:fill="FFFFFF"/>
              <w:spacing w:before="0" w:beforeAutospacing="0" w:after="240" w:afterAutospacing="0" w:line="390" w:lineRule="atLeast"/>
              <w:rPr>
                <w:rFonts w:ascii="黑体" w:eastAsia="黑体" w:hAnsi="黑体"/>
                <w:b/>
                <w:bCs/>
                <w:color w:val="4F4F4F"/>
                <w:szCs w:val="27"/>
              </w:rPr>
            </w:pPr>
            <w:r w:rsidRPr="00FB317C">
              <w:rPr>
                <w:rFonts w:ascii="黑体" w:eastAsia="黑体" w:hAnsi="黑体"/>
                <w:noProof/>
              </w:rPr>
              <w:drawing>
                <wp:inline distT="0" distB="0" distL="0" distR="0" wp14:anchorId="2D19146E" wp14:editId="363184E5">
                  <wp:extent cx="5457143" cy="1104762"/>
                  <wp:effectExtent l="0" t="0" r="0" b="63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143" cy="11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192993" w14:textId="77777777" w:rsidR="00971EC5" w:rsidRPr="00FB317C" w:rsidRDefault="00971EC5" w:rsidP="001B183A">
            <w:pPr>
              <w:pStyle w:val="a7"/>
              <w:shd w:val="clear" w:color="auto" w:fill="FFFFFF"/>
              <w:spacing w:before="0" w:beforeAutospacing="0" w:after="240" w:afterAutospacing="0" w:line="390" w:lineRule="atLeast"/>
              <w:rPr>
                <w:rFonts w:ascii="黑体" w:eastAsia="黑体" w:hAnsi="黑体" w:cs="Arial"/>
                <w:color w:val="4D4D4D"/>
                <w:kern w:val="2"/>
                <w:sz w:val="21"/>
                <w:shd w:val="clear" w:color="auto" w:fill="FFFFFF"/>
              </w:rPr>
            </w:pPr>
            <w:r w:rsidRPr="00FB317C">
              <w:rPr>
                <w:rFonts w:ascii="黑体" w:eastAsia="黑体" w:hAnsi="黑体" w:cs="Arial" w:hint="eastAsia"/>
                <w:color w:val="4D4D4D"/>
                <w:kern w:val="2"/>
                <w:sz w:val="21"/>
                <w:shd w:val="clear" w:color="auto" w:fill="FFFFFF"/>
              </w:rPr>
              <w:t>接下来使用动量实现参数更新。 动量更新规则是：</w:t>
            </w:r>
          </w:p>
          <w:p w14:paraId="2D5CB90E" w14:textId="77777777" w:rsidR="00971EC5" w:rsidRPr="00FB317C" w:rsidRDefault="00971EC5" w:rsidP="00971EC5">
            <w:pPr>
              <w:pStyle w:val="a7"/>
              <w:shd w:val="clear" w:color="auto" w:fill="FFFFFF"/>
              <w:spacing w:before="0" w:beforeAutospacing="0" w:after="240" w:afterAutospacing="0" w:line="390" w:lineRule="atLeast"/>
              <w:ind w:firstLineChars="700" w:firstLine="1680"/>
              <w:rPr>
                <w:rFonts w:ascii="黑体" w:eastAsia="黑体" w:hAnsi="黑体" w:cs="Arial"/>
                <w:color w:val="4D4D4D"/>
                <w:kern w:val="2"/>
                <w:sz w:val="21"/>
                <w:shd w:val="clear" w:color="auto" w:fill="FFFFFF"/>
              </w:rPr>
            </w:pPr>
            <w:r w:rsidRPr="00FB317C">
              <w:rPr>
                <w:rFonts w:ascii="黑体" w:eastAsia="黑体" w:hAnsi="黑体"/>
                <w:noProof/>
              </w:rPr>
              <w:lastRenderedPageBreak/>
              <w:drawing>
                <wp:inline distT="0" distB="0" distL="0" distR="0" wp14:anchorId="24C4233A" wp14:editId="13884057">
                  <wp:extent cx="3495238" cy="1447619"/>
                  <wp:effectExtent l="0" t="0" r="0" b="63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238" cy="14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3420F5" w14:textId="77777777" w:rsidR="00971EC5" w:rsidRPr="00FB317C" w:rsidRDefault="00BB7532" w:rsidP="00971EC5">
            <w:pPr>
              <w:pStyle w:val="a7"/>
              <w:shd w:val="clear" w:color="auto" w:fill="FFFFFF"/>
              <w:spacing w:before="0" w:beforeAutospacing="0" w:after="240" w:afterAutospacing="0" w:line="390" w:lineRule="atLeast"/>
              <w:rPr>
                <w:rFonts w:ascii="黑体" w:eastAsia="黑体" w:hAnsi="黑体" w:cs="Arial"/>
                <w:color w:val="4D4D4D"/>
                <w:kern w:val="2"/>
                <w:sz w:val="21"/>
                <w:shd w:val="clear" w:color="auto" w:fill="FFFFFF"/>
              </w:rPr>
            </w:pPr>
            <w:r w:rsidRPr="00FB317C">
              <w:rPr>
                <w:rFonts w:ascii="黑体" w:eastAsia="黑体" w:hAnsi="黑体" w:cs="Arial" w:hint="eastAsia"/>
                <w:color w:val="4D4D4D"/>
                <w:kern w:val="2"/>
                <w:sz w:val="21"/>
                <w:shd w:val="clear" w:color="auto" w:fill="FFFFFF"/>
              </w:rPr>
              <w:t>其中 L 是层数，beta是动量，alpha是学习率，实现代码如下：</w:t>
            </w:r>
          </w:p>
          <w:p w14:paraId="3FE12CCC" w14:textId="77777777" w:rsidR="00BB7532" w:rsidRPr="00FB317C" w:rsidRDefault="00BB7532" w:rsidP="00971EC5">
            <w:pPr>
              <w:pStyle w:val="a7"/>
              <w:shd w:val="clear" w:color="auto" w:fill="FFFFFF"/>
              <w:spacing w:before="0" w:beforeAutospacing="0" w:after="240" w:afterAutospacing="0" w:line="390" w:lineRule="atLeast"/>
              <w:rPr>
                <w:rFonts w:ascii="黑体" w:eastAsia="黑体" w:hAnsi="黑体" w:cs="Arial" w:hint="eastAsia"/>
                <w:color w:val="4D4D4D"/>
                <w:kern w:val="2"/>
                <w:sz w:val="21"/>
                <w:shd w:val="clear" w:color="auto" w:fill="FFFFFF"/>
              </w:rPr>
            </w:pPr>
            <w:r w:rsidRPr="00FB317C">
              <w:rPr>
                <w:rFonts w:ascii="黑体" w:eastAsia="黑体" w:hAnsi="黑体"/>
                <w:noProof/>
              </w:rPr>
              <w:drawing>
                <wp:inline distT="0" distB="0" distL="0" distR="0" wp14:anchorId="6D18FC08" wp14:editId="7289A21C">
                  <wp:extent cx="5759450" cy="1644015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16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806720" w14:textId="77777777" w:rsidR="001B183A" w:rsidRPr="00FB317C" w:rsidRDefault="00161B95" w:rsidP="00561149">
            <w:pPr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速度初始化为零</w:t>
            </w:r>
            <w:r w:rsidR="00561149"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，</w:t>
            </w:r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算法将进行几次迭代以“建立”速度并开始采取更大的步骤。如果beta = 0，那么这就是没有动量的标准梯度下降。动量 beta越大，更新越平滑，因为我们越多地考虑过去的梯度。但是如果 beta太大，它也会过度平滑更新。</w:t>
            </w:r>
          </w:p>
          <w:p w14:paraId="25010860" w14:textId="77777777" w:rsidR="00561149" w:rsidRPr="00FB317C" w:rsidRDefault="00561149" w:rsidP="00561149">
            <w:pPr>
              <w:rPr>
                <w:rFonts w:ascii="黑体" w:eastAsia="黑体" w:hAnsi="黑体"/>
                <w:szCs w:val="20"/>
              </w:rPr>
            </w:pPr>
          </w:p>
          <w:p w14:paraId="33AB04DF" w14:textId="77777777" w:rsidR="00561149" w:rsidRPr="00FB317C" w:rsidRDefault="00561149" w:rsidP="00561149">
            <w:pPr>
              <w:rPr>
                <w:rFonts w:ascii="黑体" w:eastAsia="黑体" w:hAnsi="黑体" w:cs="宋体"/>
                <w:b/>
                <w:bCs/>
                <w:color w:val="4F4F4F"/>
                <w:kern w:val="0"/>
                <w:sz w:val="24"/>
                <w:szCs w:val="27"/>
              </w:rPr>
            </w:pPr>
            <w:r w:rsidRPr="00FB317C">
              <w:rPr>
                <w:rFonts w:ascii="黑体" w:eastAsia="黑体" w:hAnsi="黑体" w:cs="宋体" w:hint="eastAsia"/>
                <w:b/>
                <w:bCs/>
                <w:color w:val="4F4F4F"/>
                <w:kern w:val="0"/>
                <w:sz w:val="24"/>
                <w:szCs w:val="27"/>
              </w:rPr>
              <w:t>4</w:t>
            </w:r>
            <w:r w:rsidRPr="00FB317C">
              <w:rPr>
                <w:rFonts w:ascii="黑体" w:eastAsia="黑体" w:hAnsi="黑体" w:cs="宋体"/>
                <w:b/>
                <w:bCs/>
                <w:color w:val="4F4F4F"/>
                <w:kern w:val="0"/>
                <w:sz w:val="24"/>
                <w:szCs w:val="27"/>
              </w:rPr>
              <w:t>.</w:t>
            </w:r>
            <w:r w:rsidRPr="00FB317C">
              <w:rPr>
                <w:rFonts w:ascii="黑体" w:eastAsia="黑体" w:hAnsi="黑体" w:cs="宋体" w:hint="eastAsia"/>
                <w:b/>
                <w:bCs/>
                <w:color w:val="4F4F4F"/>
                <w:kern w:val="0"/>
                <w:sz w:val="24"/>
                <w:szCs w:val="27"/>
              </w:rPr>
              <w:t>Adam</w:t>
            </w:r>
          </w:p>
          <w:p w14:paraId="42E6A91E" w14:textId="77777777" w:rsidR="00561149" w:rsidRPr="00FB317C" w:rsidRDefault="00561149" w:rsidP="00561149">
            <w:pPr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 xml:space="preserve">Adam结合了 </w:t>
            </w:r>
            <w:proofErr w:type="spellStart"/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RMSProp</w:t>
            </w:r>
            <w:proofErr w:type="spellEnd"/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和 Momentum 的想法</w:t>
            </w:r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，</w:t>
            </w:r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计算过去梯度的指数加权平均值，并将其存储在变量v（在偏差校正之前）和 v^{corrected}（在偏差校正之前）。计算过去梯度平方的指数加权平均值，并将其存储在变量 s（在偏差校正之前）和 s^{corrected}（在偏差校正之前）。根据组合来自“1”和“2”的信息在一个方向上更新参数</w:t>
            </w:r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，更新规则如下：</w:t>
            </w:r>
          </w:p>
          <w:p w14:paraId="25F2B007" w14:textId="77777777" w:rsidR="00561149" w:rsidRPr="00FB317C" w:rsidRDefault="00561149" w:rsidP="00561149">
            <w:pPr>
              <w:ind w:firstLineChars="1000" w:firstLine="2100"/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  <w:r w:rsidRPr="00FB317C">
              <w:rPr>
                <w:rFonts w:ascii="黑体" w:eastAsia="黑体" w:hAnsi="黑体"/>
                <w:noProof/>
              </w:rPr>
              <w:drawing>
                <wp:inline distT="0" distB="0" distL="0" distR="0" wp14:anchorId="251CF8E5" wp14:editId="6385323F">
                  <wp:extent cx="2771429" cy="1704762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429" cy="17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57C4FF" w14:textId="77777777" w:rsidR="00561149" w:rsidRPr="00FB317C" w:rsidRDefault="00561149" w:rsidP="00561149">
            <w:pPr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t 计算 Adam 采取的步数</w:t>
            </w:r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，</w:t>
            </w:r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L 是层数</w:t>
            </w:r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，</w:t>
            </w:r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beta_1和 beta_2是控制两个指数加权平均值的超参数</w:t>
            </w:r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，</w:t>
            </w:r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alpha$ 是学习率</w:t>
            </w:r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，</w:t>
            </w:r>
            <w:proofErr w:type="spellStart"/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varepsilon</w:t>
            </w:r>
            <w:proofErr w:type="spellEnd"/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$ 是一个非常小的数字，以避免被零除</w:t>
            </w:r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，实现代码如下：</w:t>
            </w:r>
          </w:p>
          <w:p w14:paraId="442D5D47" w14:textId="77777777" w:rsidR="00561149" w:rsidRPr="00FB317C" w:rsidRDefault="00561149" w:rsidP="00561149">
            <w:pPr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  <w:r w:rsidRPr="00FB317C">
              <w:rPr>
                <w:rFonts w:ascii="黑体" w:eastAsia="黑体" w:hAnsi="黑体"/>
                <w:noProof/>
              </w:rPr>
              <w:lastRenderedPageBreak/>
              <w:drawing>
                <wp:inline distT="0" distB="0" distL="0" distR="0" wp14:anchorId="07E5788D" wp14:editId="094E6EA6">
                  <wp:extent cx="5590476" cy="1276190"/>
                  <wp:effectExtent l="0" t="0" r="0" b="63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0476" cy="12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604330" w14:textId="77777777" w:rsidR="00160C48" w:rsidRPr="00FB317C" w:rsidRDefault="00791E39" w:rsidP="00561149">
            <w:pPr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现在，使用 Adam 实现参数更新，一般的更新规则如下：</w:t>
            </w:r>
          </w:p>
          <w:p w14:paraId="56FE4C79" w14:textId="77777777" w:rsidR="00791E39" w:rsidRPr="00FB317C" w:rsidRDefault="00791E39" w:rsidP="00791E39">
            <w:pPr>
              <w:ind w:firstLineChars="800" w:firstLine="1680"/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  <w:r w:rsidRPr="00FB317C">
              <w:rPr>
                <w:rFonts w:ascii="黑体" w:eastAsia="黑体" w:hAnsi="黑体"/>
                <w:noProof/>
              </w:rPr>
              <w:drawing>
                <wp:inline distT="0" distB="0" distL="0" distR="0" wp14:anchorId="20F79D57" wp14:editId="565BCD93">
                  <wp:extent cx="2942857" cy="1628571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857" cy="1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C89519" w14:textId="77777777" w:rsidR="00791E39" w:rsidRPr="00FB317C" w:rsidRDefault="00B360B4" w:rsidP="00791E39">
            <w:pPr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实现代码如下：</w:t>
            </w:r>
          </w:p>
          <w:p w14:paraId="4E0CC370" w14:textId="77777777" w:rsidR="00B360B4" w:rsidRPr="00FB317C" w:rsidRDefault="00B360B4" w:rsidP="00791E39">
            <w:pPr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  <w:r w:rsidRPr="00FB317C">
              <w:rPr>
                <w:rFonts w:ascii="黑体" w:eastAsia="黑体" w:hAnsi="黑体"/>
                <w:noProof/>
              </w:rPr>
              <w:drawing>
                <wp:inline distT="0" distB="0" distL="0" distR="0" wp14:anchorId="1AEA585F" wp14:editId="2B4CF16E">
                  <wp:extent cx="5759450" cy="304863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04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B27421" w14:textId="77777777" w:rsidR="00B360B4" w:rsidRPr="00FB317C" w:rsidRDefault="00B360B4" w:rsidP="00791E39">
            <w:pPr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</w:p>
          <w:p w14:paraId="0B1E0B08" w14:textId="77777777" w:rsidR="00B360B4" w:rsidRPr="00FB317C" w:rsidRDefault="00B360B4" w:rsidP="00B360B4">
            <w:pPr>
              <w:rPr>
                <w:rFonts w:ascii="黑体" w:eastAsia="黑体" w:hAnsi="黑体" w:cs="宋体"/>
                <w:b/>
                <w:bCs/>
                <w:color w:val="4F4F4F"/>
                <w:kern w:val="0"/>
                <w:sz w:val="24"/>
                <w:szCs w:val="27"/>
              </w:rPr>
            </w:pPr>
            <w:r w:rsidRPr="00FB317C">
              <w:rPr>
                <w:rFonts w:ascii="黑体" w:eastAsia="黑体" w:hAnsi="黑体" w:cs="宋体" w:hint="eastAsia"/>
                <w:b/>
                <w:bCs/>
                <w:color w:val="4F4F4F"/>
                <w:kern w:val="0"/>
                <w:sz w:val="24"/>
                <w:szCs w:val="27"/>
              </w:rPr>
              <w:t>5</w:t>
            </w:r>
            <w:r w:rsidRPr="00FB317C">
              <w:rPr>
                <w:rFonts w:ascii="黑体" w:eastAsia="黑体" w:hAnsi="黑体" w:cs="宋体"/>
                <w:b/>
                <w:bCs/>
                <w:color w:val="4F4F4F"/>
                <w:kern w:val="0"/>
                <w:sz w:val="24"/>
                <w:szCs w:val="27"/>
              </w:rPr>
              <w:t xml:space="preserve">. </w:t>
            </w:r>
            <w:r w:rsidRPr="00FB317C">
              <w:rPr>
                <w:rFonts w:ascii="Calibri" w:eastAsia="黑体" w:hAnsi="Calibri" w:cs="Calibri"/>
                <w:b/>
                <w:bCs/>
                <w:color w:val="4F4F4F"/>
                <w:kern w:val="0"/>
                <w:sz w:val="24"/>
                <w:szCs w:val="27"/>
              </w:rPr>
              <w:t> </w:t>
            </w:r>
            <w:r w:rsidRPr="00FB317C">
              <w:rPr>
                <w:rFonts w:ascii="黑体" w:eastAsia="黑体" w:hAnsi="黑体" w:cs="宋体"/>
                <w:b/>
                <w:bCs/>
                <w:color w:val="4F4F4F"/>
                <w:kern w:val="0"/>
                <w:sz w:val="24"/>
                <w:szCs w:val="27"/>
              </w:rPr>
              <w:t>Model with different optimization algorithms</w:t>
            </w:r>
          </w:p>
          <w:p w14:paraId="1A99DABF" w14:textId="77777777" w:rsidR="00B360B4" w:rsidRPr="00FB317C" w:rsidRDefault="00B360B4" w:rsidP="00B360B4">
            <w:pPr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使用“moons”数据集来测试不同的优化方法，加载数据如下：</w:t>
            </w:r>
          </w:p>
          <w:p w14:paraId="1B6984A4" w14:textId="77777777" w:rsidR="00B360B4" w:rsidRPr="00FB317C" w:rsidRDefault="00B360B4" w:rsidP="00B360B4">
            <w:pPr>
              <w:ind w:firstLineChars="500" w:firstLine="1050"/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  <w:r w:rsidRPr="00FB317C">
              <w:rPr>
                <w:rFonts w:ascii="黑体" w:eastAsia="黑体" w:hAnsi="黑体"/>
                <w:noProof/>
              </w:rPr>
              <w:lastRenderedPageBreak/>
              <w:drawing>
                <wp:inline distT="0" distB="0" distL="0" distR="0" wp14:anchorId="41D6D64A" wp14:editId="69E799BD">
                  <wp:extent cx="3339548" cy="187615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5094" cy="1890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124458" w14:textId="77777777" w:rsidR="00B360B4" w:rsidRPr="00FB317C" w:rsidRDefault="00B360B4" w:rsidP="00B360B4">
            <w:pPr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然后使用 3 种优化方法中的每一种运行 3 层神经网络</w:t>
            </w:r>
          </w:p>
          <w:p w14:paraId="69D4C9B8" w14:textId="77777777" w:rsidR="00CA4AB8" w:rsidRPr="00FB317C" w:rsidRDefault="00CA4AB8" w:rsidP="00B360B4">
            <w:pPr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</w:pPr>
          </w:p>
          <w:p w14:paraId="234B8B4F" w14:textId="77777777" w:rsidR="00B360B4" w:rsidRPr="00FB317C" w:rsidRDefault="00B360B4" w:rsidP="00B360B4">
            <w:pPr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  <w:r w:rsidRPr="00FB317C">
              <w:rPr>
                <w:rFonts w:ascii="黑体" w:eastAsia="黑体" w:hAnsi="黑体" w:cs="Arial"/>
                <w:b/>
                <w:bCs/>
                <w:color w:val="4D4D4D"/>
                <w:shd w:val="clear" w:color="auto" w:fill="FFFFFF"/>
              </w:rPr>
              <w:t>5.1 - Mini-batch Gradient descent</w:t>
            </w:r>
          </w:p>
          <w:p w14:paraId="242C2C05" w14:textId="77777777" w:rsidR="00B360B4" w:rsidRPr="00FB317C" w:rsidRDefault="00B360B4" w:rsidP="00B360B4">
            <w:pPr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查看模型如何使用小批量梯度下降，实现效果如图所示：</w:t>
            </w:r>
          </w:p>
          <w:p w14:paraId="4DA178E2" w14:textId="77777777" w:rsidR="00B360B4" w:rsidRPr="00FB317C" w:rsidRDefault="00B360B4" w:rsidP="00B360B4">
            <w:pPr>
              <w:ind w:firstLineChars="1100" w:firstLine="2310"/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  <w:r w:rsidRPr="00FB317C">
              <w:rPr>
                <w:rFonts w:ascii="黑体" w:eastAsia="黑体" w:hAnsi="黑体"/>
                <w:noProof/>
              </w:rPr>
              <w:drawing>
                <wp:inline distT="0" distB="0" distL="0" distR="0" wp14:anchorId="7501E516" wp14:editId="64BE7FBD">
                  <wp:extent cx="2576222" cy="3515062"/>
                  <wp:effectExtent l="0" t="0" r="0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2566" cy="3537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A7515D" w14:textId="77777777" w:rsidR="00B360B4" w:rsidRPr="00FB317C" w:rsidRDefault="00B360B4" w:rsidP="00B360B4">
            <w:pPr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由图可知该模型准确率很高，A</w:t>
            </w:r>
            <w:r w:rsidRPr="00FB317C">
              <w:rPr>
                <w:rFonts w:ascii="黑体" w:eastAsia="黑体" w:hAnsi="黑体" w:cs="Arial"/>
                <w:color w:val="4D4D4D"/>
                <w:shd w:val="clear" w:color="auto" w:fill="FFFFFF"/>
              </w:rPr>
              <w:t>ccur</w:t>
            </w:r>
            <w:r w:rsidR="00CA4AB8" w:rsidRPr="00FB317C">
              <w:rPr>
                <w:rFonts w:ascii="黑体" w:eastAsia="黑体" w:hAnsi="黑体" w:cs="Arial"/>
                <w:color w:val="4D4D4D"/>
                <w:shd w:val="clear" w:color="auto" w:fill="FFFFFF"/>
              </w:rPr>
              <w:t>acy = 0.796,</w:t>
            </w:r>
            <w:r w:rsidR="00CA4AB8"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效果很好。</w:t>
            </w:r>
          </w:p>
          <w:p w14:paraId="1BE93FC5" w14:textId="77777777" w:rsidR="00CA4AB8" w:rsidRPr="00FB317C" w:rsidRDefault="00CA4AB8" w:rsidP="00B360B4">
            <w:pPr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</w:p>
          <w:p w14:paraId="5E401A04" w14:textId="77777777" w:rsidR="00CA4AB8" w:rsidRPr="00FB317C" w:rsidRDefault="00CA4AB8" w:rsidP="00CA4AB8">
            <w:pPr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  <w:r w:rsidRPr="00FB317C">
              <w:rPr>
                <w:rFonts w:ascii="黑体" w:eastAsia="黑体" w:hAnsi="黑体" w:cs="Arial"/>
                <w:b/>
                <w:bCs/>
                <w:color w:val="4D4D4D"/>
                <w:shd w:val="clear" w:color="auto" w:fill="FFFFFF"/>
              </w:rPr>
              <w:t>5.2 - Mini-batch gradient descent with momentum</w:t>
            </w:r>
          </w:p>
          <w:p w14:paraId="5C330729" w14:textId="77777777" w:rsidR="00B360B4" w:rsidRPr="00FB317C" w:rsidRDefault="00CA4AB8" w:rsidP="00B360B4">
            <w:pPr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查看模型如何处理动量，由于例子比较简单，使用momentum的收益很小，实现效果如图所示：</w:t>
            </w:r>
          </w:p>
          <w:p w14:paraId="2CA68577" w14:textId="77777777" w:rsidR="00CA4AB8" w:rsidRPr="00FB317C" w:rsidRDefault="00CA4AB8" w:rsidP="00CA4AB8">
            <w:pPr>
              <w:ind w:firstLineChars="1000" w:firstLine="2100"/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  <w:r w:rsidRPr="00FB317C">
              <w:rPr>
                <w:rFonts w:ascii="黑体" w:eastAsia="黑体" w:hAnsi="黑体"/>
                <w:noProof/>
              </w:rPr>
              <w:lastRenderedPageBreak/>
              <w:drawing>
                <wp:inline distT="0" distB="0" distL="0" distR="0" wp14:anchorId="7B377483" wp14:editId="197DB34A">
                  <wp:extent cx="2714995" cy="3721210"/>
                  <wp:effectExtent l="0" t="0" r="952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287" cy="3738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5AEA58" w14:textId="77777777" w:rsidR="00CA4AB8" w:rsidRPr="00FB317C" w:rsidRDefault="00CA4AB8" w:rsidP="00CA4AB8">
            <w:pPr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可见该模型得到的效果与梯度下降效果差不多</w:t>
            </w:r>
          </w:p>
          <w:p w14:paraId="39DCE9B7" w14:textId="77777777" w:rsidR="00CA4AB8" w:rsidRPr="00FB317C" w:rsidRDefault="00CA4AB8" w:rsidP="00CA4AB8">
            <w:pPr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</w:p>
          <w:p w14:paraId="6AFEF0B6" w14:textId="77777777" w:rsidR="00CA4AB8" w:rsidRPr="00FB317C" w:rsidRDefault="00CA4AB8" w:rsidP="00CA4AB8">
            <w:pPr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  <w:r w:rsidRPr="00FB317C">
              <w:rPr>
                <w:rFonts w:ascii="黑体" w:eastAsia="黑体" w:hAnsi="黑体" w:cs="Arial"/>
                <w:b/>
                <w:bCs/>
                <w:color w:val="4D4D4D"/>
                <w:shd w:val="clear" w:color="auto" w:fill="FFFFFF"/>
              </w:rPr>
              <w:t>5.3 - Mini-batch with Adam mode</w:t>
            </w:r>
          </w:p>
          <w:p w14:paraId="51657126" w14:textId="77777777" w:rsidR="00CA4AB8" w:rsidRPr="00FB317C" w:rsidRDefault="00CA4AB8" w:rsidP="00CA4AB8">
            <w:pPr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查看模型如何处理 Adam，实现效果如图所示：</w:t>
            </w:r>
          </w:p>
          <w:p w14:paraId="3BB2A289" w14:textId="77777777" w:rsidR="00CA4AB8" w:rsidRPr="00FB317C" w:rsidRDefault="00CA4AB8" w:rsidP="00CA4AB8">
            <w:pPr>
              <w:ind w:firstLineChars="1200" w:firstLine="2520"/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  <w:r w:rsidRPr="00FB317C">
              <w:rPr>
                <w:rFonts w:ascii="黑体" w:eastAsia="黑体" w:hAnsi="黑体"/>
                <w:noProof/>
              </w:rPr>
              <w:drawing>
                <wp:inline distT="0" distB="0" distL="0" distR="0" wp14:anchorId="0653CE5E" wp14:editId="58208D44">
                  <wp:extent cx="2549769" cy="3490623"/>
                  <wp:effectExtent l="0" t="0" r="317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115" cy="3506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12328B" w14:textId="77777777" w:rsidR="00561149" w:rsidRPr="00FB317C" w:rsidRDefault="00CA4AB8" w:rsidP="00561149">
            <w:pPr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</w:pPr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可见使用Adam模型得到模型准确率最高，A</w:t>
            </w:r>
            <w:r w:rsidRPr="00FB317C">
              <w:rPr>
                <w:rFonts w:ascii="黑体" w:eastAsia="黑体" w:hAnsi="黑体" w:cs="Arial"/>
                <w:color w:val="4D4D4D"/>
                <w:shd w:val="clear" w:color="auto" w:fill="FFFFFF"/>
              </w:rPr>
              <w:t>ccuracy = 0.94,</w:t>
            </w:r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效果最好</w:t>
            </w:r>
          </w:p>
          <w:p w14:paraId="0829D0FF" w14:textId="77777777" w:rsidR="00561149" w:rsidRPr="00FB317C" w:rsidRDefault="00561149" w:rsidP="00561149">
            <w:pPr>
              <w:rPr>
                <w:rFonts w:ascii="黑体" w:eastAsia="黑体" w:hAnsi="黑体" w:hint="eastAsia"/>
                <w:szCs w:val="20"/>
              </w:rPr>
            </w:pPr>
          </w:p>
        </w:tc>
      </w:tr>
      <w:tr w:rsidR="00885141" w:rsidRPr="00FB317C" w14:paraId="6292406E" w14:textId="77777777" w:rsidTr="00CC7A11">
        <w:trPr>
          <w:trHeight w:val="1998"/>
          <w:jc w:val="center"/>
        </w:trPr>
        <w:tc>
          <w:tcPr>
            <w:tcW w:w="9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C5D1E" w14:textId="77777777" w:rsidR="00463579" w:rsidRPr="00FB317C" w:rsidRDefault="00885141" w:rsidP="00CC7A11">
            <w:pPr>
              <w:rPr>
                <w:rFonts w:ascii="黑体" w:eastAsia="黑体" w:hAnsi="黑体"/>
                <w:sz w:val="24"/>
                <w:szCs w:val="20"/>
              </w:rPr>
            </w:pPr>
            <w:r w:rsidRPr="00FB317C">
              <w:rPr>
                <w:rFonts w:ascii="黑体" w:eastAsia="黑体" w:hAnsi="黑体" w:hint="eastAsia"/>
                <w:sz w:val="24"/>
                <w:szCs w:val="20"/>
              </w:rPr>
              <w:lastRenderedPageBreak/>
              <w:t>结论分析与体会</w:t>
            </w:r>
            <w:r w:rsidR="00CC7A11" w:rsidRPr="00FB317C">
              <w:rPr>
                <w:rFonts w:ascii="黑体" w:eastAsia="黑体" w:hAnsi="黑体" w:hint="eastAsia"/>
                <w:sz w:val="24"/>
                <w:szCs w:val="20"/>
              </w:rPr>
              <w:t>：</w:t>
            </w:r>
          </w:p>
          <w:p w14:paraId="43ACF169" w14:textId="77777777" w:rsidR="006E5482" w:rsidRPr="00FB317C" w:rsidRDefault="000E242B" w:rsidP="006E5482">
            <w:pPr>
              <w:rPr>
                <w:rFonts w:ascii="黑体" w:eastAsia="黑体" w:hAnsi="黑体" w:cs="Arial"/>
                <w:color w:val="4D4D4D"/>
                <w:shd w:val="clear" w:color="auto" w:fill="FFFFFF"/>
              </w:rPr>
            </w:pPr>
            <w:r w:rsidRPr="00FB317C">
              <w:rPr>
                <w:rFonts w:ascii="黑体" w:eastAsia="黑体" w:hAnsi="黑体" w:cs="Arial"/>
                <w:color w:val="4D4D4D"/>
                <w:shd w:val="clear" w:color="auto" w:fill="FFFFFF"/>
              </w:rPr>
              <w:t>Momentum</w:t>
            </w:r>
            <w:r w:rsidR="006E5482"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通常</w:t>
            </w:r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有效果</w:t>
            </w:r>
            <w:r w:rsidR="006E5482"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，但考虑到小的学习率和简单的数据集，它的影响几乎可以忽略不计。 此外，对于优化算法来说，一些小</w:t>
            </w:r>
            <w:proofErr w:type="gramStart"/>
            <w:r w:rsidR="006E5482"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批量比</w:t>
            </w:r>
            <w:proofErr w:type="gramEnd"/>
            <w:r w:rsidR="006E5482"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其他小批量更难。另一方面，Adam 明显优于小批量梯度下降和 Momentum</w:t>
            </w:r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，</w:t>
            </w:r>
            <w:r w:rsidR="006E5482"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Adam 收敛得更快。</w:t>
            </w:r>
          </w:p>
          <w:p w14:paraId="5CB614C0" w14:textId="77777777" w:rsidR="006E5482" w:rsidRPr="00FB317C" w:rsidRDefault="006E5482" w:rsidP="006E5482">
            <w:pPr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</w:pPr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Adam 的一些优点包括：</w:t>
            </w:r>
          </w:p>
          <w:p w14:paraId="5046DECB" w14:textId="77777777" w:rsidR="006E5482" w:rsidRPr="00FB317C" w:rsidRDefault="006E5482" w:rsidP="006E5482">
            <w:pPr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</w:pPr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- 内存需求相对较低（虽然高于梯度下降和带有动量的梯度下降）</w:t>
            </w:r>
          </w:p>
          <w:p w14:paraId="49DDF1CE" w14:textId="77777777" w:rsidR="00BB5375" w:rsidRPr="00FB317C" w:rsidRDefault="006E5482" w:rsidP="006E5482">
            <w:pPr>
              <w:rPr>
                <w:rFonts w:ascii="黑体" w:eastAsia="黑体" w:hAnsi="黑体"/>
                <w:sz w:val="24"/>
                <w:szCs w:val="20"/>
              </w:rPr>
            </w:pPr>
            <w:r w:rsidRPr="00FB317C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- 通常即使很少调整超参数也能很好地工作（除了 alpha</w:t>
            </w:r>
            <w:r w:rsidRPr="00FB317C">
              <w:rPr>
                <w:rFonts w:ascii="黑体" w:eastAsia="黑体" w:hAnsi="黑体" w:hint="eastAsia"/>
                <w:sz w:val="24"/>
                <w:szCs w:val="20"/>
              </w:rPr>
              <w:t>）</w:t>
            </w:r>
          </w:p>
        </w:tc>
      </w:tr>
      <w:tr w:rsidR="007A21EB" w:rsidRPr="00FB317C" w14:paraId="2C30D1C9" w14:textId="77777777" w:rsidTr="00CC7A11">
        <w:trPr>
          <w:trHeight w:val="1998"/>
          <w:jc w:val="center"/>
        </w:trPr>
        <w:tc>
          <w:tcPr>
            <w:tcW w:w="90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E9893" w14:textId="77777777" w:rsidR="007A21EB" w:rsidRPr="00FB317C" w:rsidRDefault="007A21EB">
            <w:pPr>
              <w:rPr>
                <w:rFonts w:ascii="黑体" w:eastAsia="黑体" w:hAnsi="黑体"/>
                <w:sz w:val="24"/>
                <w:szCs w:val="20"/>
              </w:rPr>
            </w:pPr>
            <w:r w:rsidRPr="00FB317C">
              <w:rPr>
                <w:rFonts w:ascii="黑体" w:eastAsia="黑体" w:hAnsi="黑体" w:hint="eastAsia"/>
                <w:sz w:val="24"/>
                <w:szCs w:val="20"/>
              </w:rPr>
              <w:t>就实验过程中遇到和出现的问题，你是如何解决和处理的，自拟1－3道问答题：</w:t>
            </w:r>
          </w:p>
          <w:p w14:paraId="6DF0065B" w14:textId="77777777" w:rsidR="009A5203" w:rsidRPr="00FB317C" w:rsidRDefault="00FB317C" w:rsidP="009A5203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这次实验总体上来说就是内容比较明确，实验过程中代码大多数情况下可以由给定公式推导出来，主要的难点在于不清楚p</w:t>
            </w:r>
            <w:r>
              <w:rPr>
                <w:rFonts w:ascii="黑体" w:eastAsia="黑体" w:hAnsi="黑体" w:cs="Arial"/>
                <w:color w:val="4D4D4D"/>
                <w:shd w:val="clear" w:color="auto" w:fill="FFFFFF"/>
              </w:rPr>
              <w:t>ython</w:t>
            </w:r>
            <w:r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中对于列表、字典的运算，花费了点时间在网上学习</w:t>
            </w:r>
            <w:r w:rsidR="000D2491">
              <w:rPr>
                <w:rFonts w:ascii="黑体" w:eastAsia="黑体" w:hAnsi="黑体" w:cs="Arial" w:hint="eastAsia"/>
                <w:color w:val="4D4D4D"/>
                <w:shd w:val="clear" w:color="auto" w:fill="FFFFFF"/>
              </w:rPr>
              <w:t>。其实，最难的部分还是在优化部分，虽然指导书上有讲解，但是理解起来还是有些困难。</w:t>
            </w:r>
          </w:p>
        </w:tc>
      </w:tr>
    </w:tbl>
    <w:p w14:paraId="67ECE841" w14:textId="77777777" w:rsidR="00885141" w:rsidRPr="00FB317C" w:rsidRDefault="00885141">
      <w:pPr>
        <w:rPr>
          <w:rFonts w:ascii="黑体" w:eastAsia="黑体" w:hAnsi="黑体"/>
          <w:b/>
          <w:bCs/>
          <w:sz w:val="24"/>
          <w:szCs w:val="30"/>
        </w:rPr>
      </w:pPr>
    </w:p>
    <w:sectPr w:rsidR="00885141" w:rsidRPr="00FB317C" w:rsidSect="004543A6">
      <w:pgSz w:w="11906" w:h="16838"/>
      <w:pgMar w:top="1418" w:right="1418" w:bottom="1418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1FE658" w14:textId="77777777" w:rsidR="00A90A80" w:rsidRDefault="00A90A80" w:rsidP="00201984">
      <w:r>
        <w:separator/>
      </w:r>
    </w:p>
  </w:endnote>
  <w:endnote w:type="continuationSeparator" w:id="0">
    <w:p w14:paraId="6F8572B3" w14:textId="77777777" w:rsidR="00A90A80" w:rsidRDefault="00A90A80" w:rsidP="002019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B9FE22" w14:textId="77777777" w:rsidR="00A90A80" w:rsidRDefault="00A90A80" w:rsidP="00201984">
      <w:r>
        <w:separator/>
      </w:r>
    </w:p>
  </w:footnote>
  <w:footnote w:type="continuationSeparator" w:id="0">
    <w:p w14:paraId="2846BC9E" w14:textId="77777777" w:rsidR="00A90A80" w:rsidRDefault="00A90A80" w:rsidP="002019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B5AB1"/>
    <w:multiLevelType w:val="hybridMultilevel"/>
    <w:tmpl w:val="1D4C75B0"/>
    <w:lvl w:ilvl="0" w:tplc="D8C0BBEE">
      <w:start w:val="1"/>
      <w:numFmt w:val="decimal"/>
      <w:lvlText w:val="%1、"/>
      <w:lvlJc w:val="left"/>
      <w:pPr>
        <w:tabs>
          <w:tab w:val="num" w:pos="735"/>
        </w:tabs>
        <w:ind w:left="735" w:hanging="405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70"/>
        </w:tabs>
        <w:ind w:left="117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90"/>
        </w:tabs>
        <w:ind w:left="159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10"/>
        </w:tabs>
        <w:ind w:left="201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30"/>
        </w:tabs>
        <w:ind w:left="243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50"/>
        </w:tabs>
        <w:ind w:left="285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70"/>
        </w:tabs>
        <w:ind w:left="327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90"/>
        </w:tabs>
        <w:ind w:left="369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10"/>
        </w:tabs>
        <w:ind w:left="4110" w:hanging="420"/>
      </w:pPr>
    </w:lvl>
  </w:abstractNum>
  <w:abstractNum w:abstractNumId="1" w15:restartNumberingAfterBreak="0">
    <w:nsid w:val="024A05E9"/>
    <w:multiLevelType w:val="hybridMultilevel"/>
    <w:tmpl w:val="E488B7AA"/>
    <w:lvl w:ilvl="0" w:tplc="6ED42D94">
      <w:start w:val="1"/>
      <w:numFmt w:val="decimal"/>
      <w:lvlText w:val="（%1）"/>
      <w:lvlJc w:val="left"/>
      <w:pPr>
        <w:tabs>
          <w:tab w:val="num" w:pos="1980"/>
        </w:tabs>
        <w:ind w:left="198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2100"/>
        </w:tabs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40"/>
        </w:tabs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360"/>
        </w:tabs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200"/>
        </w:tabs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620"/>
        </w:tabs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20"/>
      </w:pPr>
    </w:lvl>
  </w:abstractNum>
  <w:abstractNum w:abstractNumId="2" w15:restartNumberingAfterBreak="0">
    <w:nsid w:val="071F6FC5"/>
    <w:multiLevelType w:val="hybridMultilevel"/>
    <w:tmpl w:val="1940F1F8"/>
    <w:lvl w:ilvl="0" w:tplc="12269A8A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3" w15:restartNumberingAfterBreak="0">
    <w:nsid w:val="076552D7"/>
    <w:multiLevelType w:val="hybridMultilevel"/>
    <w:tmpl w:val="DFD81B0C"/>
    <w:lvl w:ilvl="0" w:tplc="4E5A269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ascii="黑体" w:eastAsia="黑体" w:hAnsi="Times"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09564AFA"/>
    <w:multiLevelType w:val="hybridMultilevel"/>
    <w:tmpl w:val="46186DFC"/>
    <w:lvl w:ilvl="0" w:tplc="33F83D26">
      <w:start w:val="1"/>
      <w:numFmt w:val="decimal"/>
      <w:lvlText w:val="%1、"/>
      <w:lvlJc w:val="left"/>
      <w:pPr>
        <w:tabs>
          <w:tab w:val="num" w:pos="660"/>
        </w:tabs>
        <w:ind w:left="6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40"/>
        </w:tabs>
        <w:ind w:left="11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60"/>
        </w:tabs>
        <w:ind w:left="15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80"/>
        </w:tabs>
        <w:ind w:left="19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00"/>
        </w:tabs>
        <w:ind w:left="24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20"/>
        </w:tabs>
        <w:ind w:left="28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40"/>
        </w:tabs>
        <w:ind w:left="32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60"/>
        </w:tabs>
        <w:ind w:left="36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80"/>
        </w:tabs>
        <w:ind w:left="4080" w:hanging="420"/>
      </w:pPr>
    </w:lvl>
  </w:abstractNum>
  <w:abstractNum w:abstractNumId="5" w15:restartNumberingAfterBreak="0">
    <w:nsid w:val="11546BCC"/>
    <w:multiLevelType w:val="hybridMultilevel"/>
    <w:tmpl w:val="5A46BF10"/>
    <w:lvl w:ilvl="0" w:tplc="0F767434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ascii="黑体" w:hAnsi="Times"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6" w15:restartNumberingAfterBreak="0">
    <w:nsid w:val="12FE5829"/>
    <w:multiLevelType w:val="hybridMultilevel"/>
    <w:tmpl w:val="4AACF77E"/>
    <w:lvl w:ilvl="0" w:tplc="5B10D768">
      <w:start w:val="1"/>
      <w:numFmt w:val="decimal"/>
      <w:lvlText w:val="%1、"/>
      <w:lvlJc w:val="left"/>
      <w:pPr>
        <w:tabs>
          <w:tab w:val="num" w:pos="660"/>
        </w:tabs>
        <w:ind w:left="6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40"/>
        </w:tabs>
        <w:ind w:left="11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60"/>
        </w:tabs>
        <w:ind w:left="15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80"/>
        </w:tabs>
        <w:ind w:left="19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00"/>
        </w:tabs>
        <w:ind w:left="24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20"/>
        </w:tabs>
        <w:ind w:left="28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40"/>
        </w:tabs>
        <w:ind w:left="32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60"/>
        </w:tabs>
        <w:ind w:left="36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80"/>
        </w:tabs>
        <w:ind w:left="4080" w:hanging="420"/>
      </w:pPr>
    </w:lvl>
  </w:abstractNum>
  <w:abstractNum w:abstractNumId="7" w15:restartNumberingAfterBreak="0">
    <w:nsid w:val="177D5403"/>
    <w:multiLevelType w:val="hybridMultilevel"/>
    <w:tmpl w:val="C38A3966"/>
    <w:lvl w:ilvl="0" w:tplc="00B0B094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92F5880"/>
    <w:multiLevelType w:val="hybridMultilevel"/>
    <w:tmpl w:val="60C6EA48"/>
    <w:lvl w:ilvl="0" w:tplc="CD4EB4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8690012"/>
    <w:multiLevelType w:val="hybridMultilevel"/>
    <w:tmpl w:val="B2C0DBE6"/>
    <w:lvl w:ilvl="0" w:tplc="F1666E38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0" w15:restartNumberingAfterBreak="0">
    <w:nsid w:val="2A3B5E6F"/>
    <w:multiLevelType w:val="hybridMultilevel"/>
    <w:tmpl w:val="102CA636"/>
    <w:lvl w:ilvl="0" w:tplc="F13067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DCF154D"/>
    <w:multiLevelType w:val="hybridMultilevel"/>
    <w:tmpl w:val="EC865BEE"/>
    <w:lvl w:ilvl="0" w:tplc="BCEC5890">
      <w:start w:val="1"/>
      <w:numFmt w:val="decimal"/>
      <w:lvlText w:val="%1、"/>
      <w:lvlJc w:val="left"/>
      <w:pPr>
        <w:tabs>
          <w:tab w:val="num" w:pos="780"/>
        </w:tabs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2" w15:restartNumberingAfterBreak="0">
    <w:nsid w:val="31682643"/>
    <w:multiLevelType w:val="hybridMultilevel"/>
    <w:tmpl w:val="7A9E6F82"/>
    <w:lvl w:ilvl="0" w:tplc="37D0A140">
      <w:start w:val="1"/>
      <w:numFmt w:val="decimal"/>
      <w:lvlText w:val="（%1）"/>
      <w:lvlJc w:val="left"/>
      <w:pPr>
        <w:tabs>
          <w:tab w:val="num" w:pos="1890"/>
        </w:tabs>
        <w:ind w:left="1890" w:hanging="1050"/>
      </w:pPr>
      <w:rPr>
        <w:rFonts w:hint="eastAsia"/>
      </w:rPr>
    </w:lvl>
    <w:lvl w:ilvl="1" w:tplc="2BACB57A">
      <w:start w:val="1"/>
      <w:numFmt w:val="decimal"/>
      <w:lvlText w:val="%2."/>
      <w:lvlJc w:val="left"/>
      <w:pPr>
        <w:tabs>
          <w:tab w:val="num" w:pos="1620"/>
        </w:tabs>
        <w:ind w:left="162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13" w15:restartNumberingAfterBreak="0">
    <w:nsid w:val="40DF742A"/>
    <w:multiLevelType w:val="hybridMultilevel"/>
    <w:tmpl w:val="EDE898F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5B3218B"/>
    <w:multiLevelType w:val="hybridMultilevel"/>
    <w:tmpl w:val="F0D6EF8C"/>
    <w:lvl w:ilvl="0" w:tplc="7C5690B4">
      <w:start w:val="1"/>
      <w:numFmt w:val="decimal"/>
      <w:lvlText w:val="%1、"/>
      <w:lvlJc w:val="left"/>
      <w:pPr>
        <w:tabs>
          <w:tab w:val="num" w:pos="600"/>
        </w:tabs>
        <w:ind w:left="6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80"/>
        </w:tabs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00"/>
        </w:tabs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40"/>
        </w:tabs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60"/>
        </w:tabs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80"/>
        </w:tabs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00"/>
        </w:tabs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20"/>
        </w:tabs>
        <w:ind w:left="4020" w:hanging="420"/>
      </w:pPr>
    </w:lvl>
  </w:abstractNum>
  <w:abstractNum w:abstractNumId="15" w15:restartNumberingAfterBreak="0">
    <w:nsid w:val="4624038F"/>
    <w:multiLevelType w:val="hybridMultilevel"/>
    <w:tmpl w:val="F6D63282"/>
    <w:lvl w:ilvl="0" w:tplc="075834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BEF4533"/>
    <w:multiLevelType w:val="hybridMultilevel"/>
    <w:tmpl w:val="A9FA58AE"/>
    <w:lvl w:ilvl="0" w:tplc="B1C6A7E2">
      <w:start w:val="1"/>
      <w:numFmt w:val="decimal"/>
      <w:lvlText w:val="（%1）"/>
      <w:lvlJc w:val="left"/>
      <w:pPr>
        <w:tabs>
          <w:tab w:val="num" w:pos="1438"/>
        </w:tabs>
        <w:ind w:left="1438" w:hanging="720"/>
      </w:pPr>
      <w:rPr>
        <w:rFonts w:hint="eastAsia"/>
      </w:rPr>
    </w:lvl>
    <w:lvl w:ilvl="1" w:tplc="97A2C7AE">
      <w:start w:val="1"/>
      <w:numFmt w:val="decimal"/>
      <w:lvlText w:val="（%2）"/>
      <w:lvlJc w:val="left"/>
      <w:pPr>
        <w:tabs>
          <w:tab w:val="num" w:pos="1858"/>
        </w:tabs>
        <w:ind w:left="1858" w:hanging="7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978"/>
        </w:tabs>
        <w:ind w:left="1978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98"/>
        </w:tabs>
        <w:ind w:left="2398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18"/>
        </w:tabs>
        <w:ind w:left="2818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38"/>
        </w:tabs>
        <w:ind w:left="3238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58"/>
        </w:tabs>
        <w:ind w:left="3658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078"/>
        </w:tabs>
        <w:ind w:left="4078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98"/>
        </w:tabs>
        <w:ind w:left="4498" w:hanging="420"/>
      </w:pPr>
    </w:lvl>
  </w:abstractNum>
  <w:abstractNum w:abstractNumId="17" w15:restartNumberingAfterBreak="0">
    <w:nsid w:val="52FB213D"/>
    <w:multiLevelType w:val="hybridMultilevel"/>
    <w:tmpl w:val="D500FDB2"/>
    <w:lvl w:ilvl="0" w:tplc="D90299E0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8" w15:restartNumberingAfterBreak="0">
    <w:nsid w:val="578B2974"/>
    <w:multiLevelType w:val="hybridMultilevel"/>
    <w:tmpl w:val="1B1ED5FA"/>
    <w:lvl w:ilvl="0" w:tplc="62DE68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22B4525"/>
    <w:multiLevelType w:val="hybridMultilevel"/>
    <w:tmpl w:val="1BF4DCBE"/>
    <w:lvl w:ilvl="0" w:tplc="525278FC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15825D04">
      <w:start w:val="1"/>
      <w:numFmt w:val="decimal"/>
      <w:lvlText w:val="%2—"/>
      <w:lvlJc w:val="left"/>
      <w:pPr>
        <w:tabs>
          <w:tab w:val="num" w:pos="1215"/>
        </w:tabs>
        <w:ind w:left="1215" w:hanging="360"/>
      </w:pPr>
      <w:rPr>
        <w:rFonts w:hint="eastAsia"/>
        <w:b/>
        <w:sz w:val="24"/>
      </w:rPr>
    </w:lvl>
    <w:lvl w:ilvl="2" w:tplc="0409001B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20" w15:restartNumberingAfterBreak="0">
    <w:nsid w:val="636F5F82"/>
    <w:multiLevelType w:val="hybridMultilevel"/>
    <w:tmpl w:val="8632AFBA"/>
    <w:lvl w:ilvl="0" w:tplc="1BC46DFA">
      <w:start w:val="1"/>
      <w:numFmt w:val="decimal"/>
      <w:lvlText w:val="%1、"/>
      <w:lvlJc w:val="left"/>
      <w:pPr>
        <w:tabs>
          <w:tab w:val="num" w:pos="600"/>
        </w:tabs>
        <w:ind w:left="6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80"/>
        </w:tabs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00"/>
        </w:tabs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40"/>
        </w:tabs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60"/>
        </w:tabs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80"/>
        </w:tabs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00"/>
        </w:tabs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20"/>
        </w:tabs>
        <w:ind w:left="4020" w:hanging="420"/>
      </w:pPr>
    </w:lvl>
  </w:abstractNum>
  <w:abstractNum w:abstractNumId="21" w15:restartNumberingAfterBreak="0">
    <w:nsid w:val="68182951"/>
    <w:multiLevelType w:val="hybridMultilevel"/>
    <w:tmpl w:val="4BDC8792"/>
    <w:lvl w:ilvl="0" w:tplc="883262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84440FE"/>
    <w:multiLevelType w:val="multilevel"/>
    <w:tmpl w:val="08F2A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8606E5A"/>
    <w:multiLevelType w:val="hybridMultilevel"/>
    <w:tmpl w:val="D3C4B726"/>
    <w:lvl w:ilvl="0" w:tplc="30627234">
      <w:start w:val="1"/>
      <w:numFmt w:val="decimal"/>
      <w:lvlText w:val="（%1）"/>
      <w:lvlJc w:val="left"/>
      <w:pPr>
        <w:tabs>
          <w:tab w:val="num" w:pos="1440"/>
        </w:tabs>
        <w:ind w:left="1440" w:hanging="720"/>
      </w:pPr>
      <w:rPr>
        <w:rFonts w:hint="eastAsia"/>
      </w:rPr>
    </w:lvl>
    <w:lvl w:ilvl="1" w:tplc="C7D01968">
      <w:start w:val="1"/>
      <w:numFmt w:val="decimal"/>
      <w:lvlText w:val="%2."/>
      <w:lvlJc w:val="left"/>
      <w:pPr>
        <w:tabs>
          <w:tab w:val="num" w:pos="1500"/>
        </w:tabs>
        <w:ind w:left="150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</w:lvl>
  </w:abstractNum>
  <w:abstractNum w:abstractNumId="24" w15:restartNumberingAfterBreak="0">
    <w:nsid w:val="71F355C8"/>
    <w:multiLevelType w:val="hybridMultilevel"/>
    <w:tmpl w:val="4288BDAE"/>
    <w:lvl w:ilvl="0" w:tplc="87486312">
      <w:start w:val="1"/>
      <w:numFmt w:val="decimal"/>
      <w:lvlText w:val="%1．"/>
      <w:lvlJc w:val="left"/>
      <w:pPr>
        <w:tabs>
          <w:tab w:val="num" w:pos="1785"/>
        </w:tabs>
        <w:ind w:left="178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2265"/>
        </w:tabs>
        <w:ind w:left="226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685"/>
        </w:tabs>
        <w:ind w:left="26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05"/>
        </w:tabs>
        <w:ind w:left="31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525"/>
        </w:tabs>
        <w:ind w:left="35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45"/>
        </w:tabs>
        <w:ind w:left="39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65"/>
        </w:tabs>
        <w:ind w:left="43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785"/>
        </w:tabs>
        <w:ind w:left="47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205"/>
        </w:tabs>
        <w:ind w:left="5205" w:hanging="420"/>
      </w:pPr>
    </w:lvl>
  </w:abstractNum>
  <w:abstractNum w:abstractNumId="25" w15:restartNumberingAfterBreak="0">
    <w:nsid w:val="79C311F1"/>
    <w:multiLevelType w:val="hybridMultilevel"/>
    <w:tmpl w:val="A5961AB8"/>
    <w:lvl w:ilvl="0" w:tplc="F1666E38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85C20A9E">
      <w:start w:val="1"/>
      <w:numFmt w:val="decimal"/>
      <w:lvlText w:val="%2—"/>
      <w:lvlJc w:val="left"/>
      <w:pPr>
        <w:tabs>
          <w:tab w:val="num" w:pos="795"/>
        </w:tabs>
        <w:ind w:left="795" w:hanging="375"/>
      </w:pPr>
      <w:rPr>
        <w:rFonts w:hint="eastAsia"/>
        <w:b/>
        <w:sz w:val="24"/>
      </w:r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 w15:restartNumberingAfterBreak="0">
    <w:nsid w:val="79C55062"/>
    <w:multiLevelType w:val="hybridMultilevel"/>
    <w:tmpl w:val="BA6AEB4A"/>
    <w:lvl w:ilvl="0" w:tplc="E5023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C523321"/>
    <w:multiLevelType w:val="hybridMultilevel"/>
    <w:tmpl w:val="865CFD5E"/>
    <w:lvl w:ilvl="0" w:tplc="D72C5D30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宋体" w:hint="default"/>
        <w:b/>
        <w:color w:val="4F4F4F"/>
        <w:sz w:val="27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5"/>
  </w:num>
  <w:num w:numId="3">
    <w:abstractNumId w:val="14"/>
  </w:num>
  <w:num w:numId="4">
    <w:abstractNumId w:val="0"/>
  </w:num>
  <w:num w:numId="5">
    <w:abstractNumId w:val="2"/>
  </w:num>
  <w:num w:numId="6">
    <w:abstractNumId w:val="9"/>
  </w:num>
  <w:num w:numId="7">
    <w:abstractNumId w:val="17"/>
  </w:num>
  <w:num w:numId="8">
    <w:abstractNumId w:val="11"/>
  </w:num>
  <w:num w:numId="9">
    <w:abstractNumId w:val="4"/>
  </w:num>
  <w:num w:numId="10">
    <w:abstractNumId w:val="20"/>
  </w:num>
  <w:num w:numId="11">
    <w:abstractNumId w:val="25"/>
  </w:num>
  <w:num w:numId="12">
    <w:abstractNumId w:val="19"/>
  </w:num>
  <w:num w:numId="13">
    <w:abstractNumId w:val="24"/>
  </w:num>
  <w:num w:numId="14">
    <w:abstractNumId w:val="1"/>
  </w:num>
  <w:num w:numId="15">
    <w:abstractNumId w:val="23"/>
  </w:num>
  <w:num w:numId="16">
    <w:abstractNumId w:val="16"/>
  </w:num>
  <w:num w:numId="17">
    <w:abstractNumId w:val="12"/>
  </w:num>
  <w:num w:numId="18">
    <w:abstractNumId w:val="3"/>
  </w:num>
  <w:num w:numId="19">
    <w:abstractNumId w:val="27"/>
  </w:num>
  <w:num w:numId="20">
    <w:abstractNumId w:val="21"/>
  </w:num>
  <w:num w:numId="21">
    <w:abstractNumId w:val="18"/>
  </w:num>
  <w:num w:numId="22">
    <w:abstractNumId w:val="15"/>
  </w:num>
  <w:num w:numId="23">
    <w:abstractNumId w:val="10"/>
  </w:num>
  <w:num w:numId="24">
    <w:abstractNumId w:val="26"/>
  </w:num>
  <w:num w:numId="25">
    <w:abstractNumId w:val="8"/>
  </w:num>
  <w:num w:numId="26">
    <w:abstractNumId w:val="22"/>
  </w:num>
  <w:num w:numId="27">
    <w:abstractNumId w:val="7"/>
  </w:num>
  <w:num w:numId="2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D9"/>
    <w:rsid w:val="0000639B"/>
    <w:rsid w:val="0001543E"/>
    <w:rsid w:val="0002461A"/>
    <w:rsid w:val="000638BB"/>
    <w:rsid w:val="0008110A"/>
    <w:rsid w:val="000B55F7"/>
    <w:rsid w:val="000C5FCE"/>
    <w:rsid w:val="000D2491"/>
    <w:rsid w:val="000D7E3F"/>
    <w:rsid w:val="000E242B"/>
    <w:rsid w:val="000E37FA"/>
    <w:rsid w:val="000F0532"/>
    <w:rsid w:val="000F2D29"/>
    <w:rsid w:val="00110B0F"/>
    <w:rsid w:val="00112CAB"/>
    <w:rsid w:val="00114C0B"/>
    <w:rsid w:val="00133DF5"/>
    <w:rsid w:val="0014586D"/>
    <w:rsid w:val="00160C48"/>
    <w:rsid w:val="00161B95"/>
    <w:rsid w:val="00173FF6"/>
    <w:rsid w:val="001A5F0C"/>
    <w:rsid w:val="001A78EE"/>
    <w:rsid w:val="001B183A"/>
    <w:rsid w:val="001D3A66"/>
    <w:rsid w:val="001E693A"/>
    <w:rsid w:val="001F7959"/>
    <w:rsid w:val="00201984"/>
    <w:rsid w:val="002128E0"/>
    <w:rsid w:val="00215106"/>
    <w:rsid w:val="0023266D"/>
    <w:rsid w:val="00272545"/>
    <w:rsid w:val="00283643"/>
    <w:rsid w:val="002C3CA1"/>
    <w:rsid w:val="002C467A"/>
    <w:rsid w:val="002E6F0E"/>
    <w:rsid w:val="002E7E3B"/>
    <w:rsid w:val="002F0AB4"/>
    <w:rsid w:val="003114D8"/>
    <w:rsid w:val="003166A6"/>
    <w:rsid w:val="00323521"/>
    <w:rsid w:val="003339FA"/>
    <w:rsid w:val="003373FB"/>
    <w:rsid w:val="0036646C"/>
    <w:rsid w:val="003672F6"/>
    <w:rsid w:val="00383DC5"/>
    <w:rsid w:val="00386168"/>
    <w:rsid w:val="00393EE0"/>
    <w:rsid w:val="003970A5"/>
    <w:rsid w:val="003C14D6"/>
    <w:rsid w:val="003D2F2C"/>
    <w:rsid w:val="003E0E7D"/>
    <w:rsid w:val="0040383B"/>
    <w:rsid w:val="00403F0D"/>
    <w:rsid w:val="004073F0"/>
    <w:rsid w:val="00433F0C"/>
    <w:rsid w:val="0044648D"/>
    <w:rsid w:val="004543A6"/>
    <w:rsid w:val="00463579"/>
    <w:rsid w:val="004905E3"/>
    <w:rsid w:val="004966DD"/>
    <w:rsid w:val="00497102"/>
    <w:rsid w:val="004A0323"/>
    <w:rsid w:val="004C300E"/>
    <w:rsid w:val="005009D1"/>
    <w:rsid w:val="00502A26"/>
    <w:rsid w:val="00504432"/>
    <w:rsid w:val="00505146"/>
    <w:rsid w:val="00525192"/>
    <w:rsid w:val="00534524"/>
    <w:rsid w:val="00561149"/>
    <w:rsid w:val="00593FE8"/>
    <w:rsid w:val="00596DB5"/>
    <w:rsid w:val="005A0BF5"/>
    <w:rsid w:val="005A6B96"/>
    <w:rsid w:val="005B5105"/>
    <w:rsid w:val="005B6454"/>
    <w:rsid w:val="005D3D82"/>
    <w:rsid w:val="006201CF"/>
    <w:rsid w:val="006223E0"/>
    <w:rsid w:val="00647A01"/>
    <w:rsid w:val="006519AF"/>
    <w:rsid w:val="00657645"/>
    <w:rsid w:val="00671691"/>
    <w:rsid w:val="00673FB1"/>
    <w:rsid w:val="006A0C11"/>
    <w:rsid w:val="006B23FC"/>
    <w:rsid w:val="006C0227"/>
    <w:rsid w:val="006C1FC9"/>
    <w:rsid w:val="006D767E"/>
    <w:rsid w:val="006E5482"/>
    <w:rsid w:val="006E6D1A"/>
    <w:rsid w:val="006E7A45"/>
    <w:rsid w:val="007178D7"/>
    <w:rsid w:val="007711B2"/>
    <w:rsid w:val="00791E39"/>
    <w:rsid w:val="00794018"/>
    <w:rsid w:val="007A21EB"/>
    <w:rsid w:val="007A622D"/>
    <w:rsid w:val="007A6CFB"/>
    <w:rsid w:val="007B1F0F"/>
    <w:rsid w:val="007C04B6"/>
    <w:rsid w:val="007E58B8"/>
    <w:rsid w:val="007E73C3"/>
    <w:rsid w:val="008161DE"/>
    <w:rsid w:val="00821CCD"/>
    <w:rsid w:val="0083750F"/>
    <w:rsid w:val="008453DF"/>
    <w:rsid w:val="008600D0"/>
    <w:rsid w:val="00863646"/>
    <w:rsid w:val="00881B16"/>
    <w:rsid w:val="00885141"/>
    <w:rsid w:val="008A00C9"/>
    <w:rsid w:val="008A5463"/>
    <w:rsid w:val="008C2509"/>
    <w:rsid w:val="008C5918"/>
    <w:rsid w:val="008C5CEA"/>
    <w:rsid w:val="008D0548"/>
    <w:rsid w:val="00906AD5"/>
    <w:rsid w:val="009071E6"/>
    <w:rsid w:val="00907880"/>
    <w:rsid w:val="0095301F"/>
    <w:rsid w:val="009702B1"/>
    <w:rsid w:val="00971EC5"/>
    <w:rsid w:val="00976DC8"/>
    <w:rsid w:val="009A5203"/>
    <w:rsid w:val="009A7E10"/>
    <w:rsid w:val="009B2DE9"/>
    <w:rsid w:val="009B3A6D"/>
    <w:rsid w:val="009D1945"/>
    <w:rsid w:val="00A035D8"/>
    <w:rsid w:val="00A265CF"/>
    <w:rsid w:val="00A26B61"/>
    <w:rsid w:val="00A27F2D"/>
    <w:rsid w:val="00A34A1F"/>
    <w:rsid w:val="00A63AB2"/>
    <w:rsid w:val="00A67FE5"/>
    <w:rsid w:val="00A87AD9"/>
    <w:rsid w:val="00A90A80"/>
    <w:rsid w:val="00A97535"/>
    <w:rsid w:val="00AB446E"/>
    <w:rsid w:val="00AD5853"/>
    <w:rsid w:val="00AE3C42"/>
    <w:rsid w:val="00AE7803"/>
    <w:rsid w:val="00AF1251"/>
    <w:rsid w:val="00AF6FE0"/>
    <w:rsid w:val="00AF7AA5"/>
    <w:rsid w:val="00B01E39"/>
    <w:rsid w:val="00B1074E"/>
    <w:rsid w:val="00B31F27"/>
    <w:rsid w:val="00B3435F"/>
    <w:rsid w:val="00B360B4"/>
    <w:rsid w:val="00B83CEF"/>
    <w:rsid w:val="00BA615C"/>
    <w:rsid w:val="00BB5375"/>
    <w:rsid w:val="00BB7532"/>
    <w:rsid w:val="00BC321D"/>
    <w:rsid w:val="00BD3D7C"/>
    <w:rsid w:val="00BE0708"/>
    <w:rsid w:val="00BF60ED"/>
    <w:rsid w:val="00C00094"/>
    <w:rsid w:val="00C01233"/>
    <w:rsid w:val="00C05A93"/>
    <w:rsid w:val="00C26CE3"/>
    <w:rsid w:val="00C34C62"/>
    <w:rsid w:val="00C414C7"/>
    <w:rsid w:val="00C463FB"/>
    <w:rsid w:val="00C72339"/>
    <w:rsid w:val="00C824B3"/>
    <w:rsid w:val="00C87B17"/>
    <w:rsid w:val="00C92209"/>
    <w:rsid w:val="00CA0293"/>
    <w:rsid w:val="00CA4AB8"/>
    <w:rsid w:val="00CB0EC6"/>
    <w:rsid w:val="00CC7A11"/>
    <w:rsid w:val="00CE5527"/>
    <w:rsid w:val="00D02AC2"/>
    <w:rsid w:val="00D05B89"/>
    <w:rsid w:val="00D3168D"/>
    <w:rsid w:val="00D43995"/>
    <w:rsid w:val="00D44CD5"/>
    <w:rsid w:val="00D9330F"/>
    <w:rsid w:val="00DB048E"/>
    <w:rsid w:val="00E00B94"/>
    <w:rsid w:val="00E16E26"/>
    <w:rsid w:val="00E2412F"/>
    <w:rsid w:val="00E433E7"/>
    <w:rsid w:val="00E435A4"/>
    <w:rsid w:val="00E46AA1"/>
    <w:rsid w:val="00E54753"/>
    <w:rsid w:val="00E57C54"/>
    <w:rsid w:val="00EA574B"/>
    <w:rsid w:val="00EB25C8"/>
    <w:rsid w:val="00EB5A63"/>
    <w:rsid w:val="00EB75DA"/>
    <w:rsid w:val="00EC1BF3"/>
    <w:rsid w:val="00EC3944"/>
    <w:rsid w:val="00EE788B"/>
    <w:rsid w:val="00F149FE"/>
    <w:rsid w:val="00F254F4"/>
    <w:rsid w:val="00F54C0E"/>
    <w:rsid w:val="00F57248"/>
    <w:rsid w:val="00F72885"/>
    <w:rsid w:val="00F80834"/>
    <w:rsid w:val="00F96C52"/>
    <w:rsid w:val="00FA2B83"/>
    <w:rsid w:val="00FB317C"/>
    <w:rsid w:val="00FC2D97"/>
    <w:rsid w:val="00FC4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4BA8341"/>
  <w15:chartTrackingRefBased/>
  <w15:docId w15:val="{C3F04730-4284-48BC-AEB1-9690863F6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0811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semiHidden/>
    <w:unhideWhenUsed/>
    <w:qFormat/>
    <w:rsid w:val="00BB537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2019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rsid w:val="00201984"/>
    <w:rPr>
      <w:kern w:val="2"/>
      <w:sz w:val="18"/>
      <w:szCs w:val="18"/>
    </w:rPr>
  </w:style>
  <w:style w:type="paragraph" w:styleId="a5">
    <w:name w:val="footer"/>
    <w:basedOn w:val="a"/>
    <w:link w:val="a6"/>
    <w:rsid w:val="002019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rsid w:val="00201984"/>
    <w:rPr>
      <w:kern w:val="2"/>
      <w:sz w:val="18"/>
      <w:szCs w:val="18"/>
    </w:rPr>
  </w:style>
  <w:style w:type="character" w:customStyle="1" w:styleId="10">
    <w:name w:val="标题 1 字符"/>
    <w:link w:val="1"/>
    <w:rsid w:val="0008110A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semiHidden/>
    <w:rsid w:val="00BB5375"/>
    <w:rPr>
      <w:b/>
      <w:bCs/>
      <w:kern w:val="2"/>
      <w:sz w:val="32"/>
      <w:szCs w:val="32"/>
    </w:rPr>
  </w:style>
  <w:style w:type="paragraph" w:styleId="a7">
    <w:name w:val="Normal (Web)"/>
    <w:basedOn w:val="a"/>
    <w:uiPriority w:val="99"/>
    <w:unhideWhenUsed/>
    <w:rsid w:val="00BB537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8">
    <w:name w:val="Strong"/>
    <w:basedOn w:val="a0"/>
    <w:uiPriority w:val="22"/>
    <w:qFormat/>
    <w:rsid w:val="008A00C9"/>
    <w:rPr>
      <w:b/>
      <w:bCs/>
    </w:rPr>
  </w:style>
  <w:style w:type="paragraph" w:styleId="a9">
    <w:name w:val="List Paragraph"/>
    <w:basedOn w:val="a"/>
    <w:uiPriority w:val="34"/>
    <w:qFormat/>
    <w:rsid w:val="00433F0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60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3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9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0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02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8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87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4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8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43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9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0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7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4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30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77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82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3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9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9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7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65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2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1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1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03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2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12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36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58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4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0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5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21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1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6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7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6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9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32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34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64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3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05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1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32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77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48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DL\201900161140_&#24352;&#25991;&#28009;_hw0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201900161140_张文浩_hw0.dotx</Template>
  <TotalTime>902</TotalTime>
  <Pages>14</Pages>
  <Words>522</Words>
  <Characters>2981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计算机科学与技术学院学院实验报告</vt:lpstr>
    </vt:vector>
  </TitlesOfParts>
  <Company>china</Company>
  <LinksUpToDate>false</LinksUpToDate>
  <CharactersWithSpaces>3497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计算机科学与技术学院学院实验报告</dc:title>
  <dc:subject/>
  <dc:creator>张文浩</dc:creator>
  <cp:keywords/>
  <dc:description/>
  <cp:lastModifiedBy>张进华</cp:lastModifiedBy>
  <cp:revision>38</cp:revision>
  <cp:lastPrinted>2021-10-10T06:24:00Z</cp:lastPrinted>
  <dcterms:created xsi:type="dcterms:W3CDTF">2021-10-06T16:07:00Z</dcterms:created>
  <dcterms:modified xsi:type="dcterms:W3CDTF">2021-10-10T06:24:00Z</dcterms:modified>
</cp:coreProperties>
</file>